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Spec="center" w:tblpY="487"/>
        <w:tblW w:w="5362" w:type="pct"/>
        <w:tblLook w:val="04A0" w:firstRow="1" w:lastRow="0" w:firstColumn="1" w:lastColumn="0" w:noHBand="0" w:noVBand="1"/>
        <w:tblDescription w:val="Layout table for name, contact info, and objective"/>
      </w:tblPr>
      <w:tblGrid>
        <w:gridCol w:w="11427"/>
      </w:tblGrid>
      <w:tr w:rsidR="003659B0" w:rsidRPr="00953183" w14:paraId="41C8DB41" w14:textId="77777777" w:rsidTr="006A7118">
        <w:trPr>
          <w:trHeight w:hRule="exact" w:val="1920"/>
        </w:trPr>
        <w:tc>
          <w:tcPr>
            <w:tcW w:w="11427" w:type="dxa"/>
          </w:tcPr>
          <w:p w14:paraId="060DD406" w14:textId="361690F0" w:rsidR="003659B0" w:rsidRPr="00B735A0" w:rsidRDefault="003B2C51" w:rsidP="003659B0">
            <w:pPr>
              <w:pStyle w:val="Title"/>
              <w:rPr>
                <w:rFonts w:asciiTheme="minorHAnsi" w:hAnsiTheme="minorHAnsi"/>
                <w:caps w:val="0"/>
                <w:color w:val="000000" w:themeColor="text1"/>
                <w:sz w:val="40"/>
                <w:szCs w:val="36"/>
              </w:rPr>
            </w:pPr>
            <w:r>
              <w:rPr>
                <w:rFonts w:asciiTheme="minorHAnsi" w:hAnsiTheme="minorHAnsi"/>
                <w:caps w:val="0"/>
                <w:color w:val="000000" w:themeColor="text1"/>
                <w:sz w:val="40"/>
                <w:szCs w:val="36"/>
              </w:rPr>
              <w:t>Mazen</w:t>
            </w:r>
            <w:r w:rsidR="003659B0">
              <w:rPr>
                <w:rFonts w:asciiTheme="minorHAnsi" w:hAnsiTheme="minorHAnsi"/>
                <w:caps w:val="0"/>
                <w:color w:val="000000" w:themeColor="text1"/>
                <w:sz w:val="40"/>
                <w:szCs w:val="36"/>
              </w:rPr>
              <w:t xml:space="preserve"> Khaled Taha</w:t>
            </w:r>
          </w:p>
          <w:p w14:paraId="436F27B9" w14:textId="24139AEC" w:rsidR="00B51A09" w:rsidRDefault="00000000" w:rsidP="003659B0">
            <w:pPr>
              <w:pStyle w:val="ContactInfo"/>
              <w:spacing w:line="276" w:lineRule="auto"/>
              <w:contextualSpacing w:val="0"/>
              <w:jc w:val="left"/>
              <w:rPr>
                <w:color w:val="000000" w:themeColor="text1"/>
                <w:sz w:val="24"/>
                <w:szCs w:val="24"/>
              </w:rPr>
            </w:pPr>
            <w:sdt>
              <w:sdtPr>
                <w:rPr>
                  <w:b/>
                  <w:bCs/>
                  <w:color w:val="000000" w:themeColor="text1"/>
                  <w:sz w:val="24"/>
                  <w:szCs w:val="24"/>
                </w:rPr>
                <w:alias w:val="Enter address:"/>
                <w:tag w:val="Enter address:"/>
                <w:id w:val="352083995"/>
                <w:placeholder>
                  <w:docPart w:val="16AC6B4E0BBC489EAED2AC57149E46EC"/>
                </w:placeholder>
                <w:temporary/>
                <w:showingPlcHdr/>
                <w15:appearance w15:val="hidden"/>
              </w:sdtPr>
              <w:sdtContent>
                <w:r w:rsidR="003659B0" w:rsidRPr="00787399">
                  <w:rPr>
                    <w:b/>
                    <w:bCs/>
                    <w:color w:val="000000" w:themeColor="text1"/>
                    <w:sz w:val="24"/>
                    <w:szCs w:val="24"/>
                  </w:rPr>
                  <w:t>Address</w:t>
                </w:r>
              </w:sdtContent>
            </w:sdt>
            <w:r w:rsidR="003659B0" w:rsidRPr="00787399">
              <w:rPr>
                <w:b/>
                <w:bCs/>
                <w:color w:val="000000" w:themeColor="text1"/>
                <w:sz w:val="24"/>
                <w:szCs w:val="24"/>
              </w:rPr>
              <w:t>:</w:t>
            </w:r>
            <w:r w:rsidR="003659B0" w:rsidRPr="00953183">
              <w:rPr>
                <w:color w:val="000000" w:themeColor="text1"/>
                <w:sz w:val="24"/>
                <w:szCs w:val="24"/>
              </w:rPr>
              <w:t xml:space="preserve"> </w:t>
            </w:r>
            <w:r w:rsidR="003659B0" w:rsidRPr="00787399">
              <w:rPr>
                <w:color w:val="000000" w:themeColor="text1"/>
                <w:sz w:val="24"/>
                <w:szCs w:val="24"/>
              </w:rPr>
              <w:t>139</w:t>
            </w:r>
            <w:r w:rsidR="003659B0" w:rsidRPr="00787399">
              <w:rPr>
                <w:color w:val="000000" w:themeColor="text1"/>
                <w:sz w:val="24"/>
                <w:szCs w:val="24"/>
                <w:vertAlign w:val="superscript"/>
              </w:rPr>
              <w:t>th</w:t>
            </w:r>
            <w:r w:rsidR="003659B0" w:rsidRPr="00787399">
              <w:rPr>
                <w:color w:val="000000" w:themeColor="text1"/>
                <w:sz w:val="24"/>
                <w:szCs w:val="24"/>
              </w:rPr>
              <w:t xml:space="preserve"> Haram Street, Giza</w:t>
            </w:r>
            <w:r w:rsidR="000A68B0">
              <w:rPr>
                <w:color w:val="000000" w:themeColor="text1"/>
                <w:sz w:val="24"/>
                <w:szCs w:val="24"/>
              </w:rPr>
              <w:t>,</w:t>
            </w:r>
            <w:r w:rsidR="003659B0" w:rsidRPr="00787399">
              <w:rPr>
                <w:color w:val="000000" w:themeColor="text1"/>
                <w:sz w:val="24"/>
                <w:szCs w:val="24"/>
              </w:rPr>
              <w:t xml:space="preserve"> </w:t>
            </w:r>
            <w:r w:rsidR="003659B0">
              <w:rPr>
                <w:color w:val="000000" w:themeColor="text1"/>
                <w:sz w:val="24"/>
                <w:szCs w:val="24"/>
              </w:rPr>
              <w:t>Egypt</w:t>
            </w:r>
            <w:r w:rsidR="000A68B0">
              <w:rPr>
                <w:color w:val="000000" w:themeColor="text1"/>
                <w:sz w:val="24"/>
                <w:szCs w:val="24"/>
              </w:rPr>
              <w:t xml:space="preserve">, </w:t>
            </w:r>
            <w:r w:rsidR="000A68B0" w:rsidRPr="00787399">
              <w:rPr>
                <w:color w:val="000000" w:themeColor="text1"/>
                <w:sz w:val="24"/>
                <w:szCs w:val="24"/>
              </w:rPr>
              <w:t>12556</w:t>
            </w:r>
          </w:p>
          <w:p w14:paraId="1C37467F" w14:textId="77777777" w:rsidR="003B2C51" w:rsidRPr="003B2C51" w:rsidRDefault="00B51A09" w:rsidP="003B2C51">
            <w:pPr>
              <w:pStyle w:val="ContactInfo"/>
              <w:spacing w:line="276" w:lineRule="auto"/>
              <w:contextualSpacing w:val="0"/>
              <w:jc w:val="left"/>
              <w:rPr>
                <w:b/>
                <w:bCs/>
                <w:color w:val="auto"/>
                <w:sz w:val="24"/>
                <w:szCs w:val="24"/>
              </w:rPr>
            </w:pPr>
            <w:r>
              <w:rPr>
                <w:color w:val="000000" w:themeColor="text1"/>
                <w:sz w:val="24"/>
                <w:szCs w:val="24"/>
              </w:rPr>
              <w:t>20</w:t>
            </w:r>
            <w:r w:rsidR="003659B0">
              <w:rPr>
                <w:color w:val="000000" w:themeColor="text1"/>
                <w:sz w:val="24"/>
                <w:szCs w:val="24"/>
              </w:rPr>
              <w:t>10</w:t>
            </w:r>
            <w:r w:rsidR="003B2C51">
              <w:rPr>
                <w:color w:val="000000" w:themeColor="text1"/>
                <w:sz w:val="24"/>
                <w:szCs w:val="24"/>
              </w:rPr>
              <w:t>98510400</w:t>
            </w:r>
          </w:p>
          <w:p w14:paraId="0FCB6F00" w14:textId="77777777" w:rsidR="003B2C51" w:rsidRPr="003B2C51" w:rsidRDefault="00000000" w:rsidP="003B2C51">
            <w:pPr>
              <w:pStyle w:val="ContactInfo"/>
              <w:spacing w:line="276" w:lineRule="auto"/>
              <w:contextualSpacing w:val="0"/>
              <w:jc w:val="left"/>
              <w:rPr>
                <w:b/>
                <w:bCs/>
                <w:color w:val="auto"/>
                <w:sz w:val="24"/>
                <w:szCs w:val="24"/>
              </w:rPr>
            </w:pPr>
            <w:hyperlink r:id="rId8" w:history="1">
              <w:r w:rsidR="003B2C51" w:rsidRPr="003B2C51">
                <w:rPr>
                  <w:rStyle w:val="Hyperlink"/>
                  <w:b/>
                  <w:bCs/>
                  <w:color w:val="auto"/>
                  <w:sz w:val="24"/>
                  <w:szCs w:val="24"/>
                </w:rPr>
                <w:t>Mazenkhaled8@gmail.com</w:t>
              </w:r>
            </w:hyperlink>
          </w:p>
          <w:p w14:paraId="59523505" w14:textId="5BCF54A7" w:rsidR="003659B0" w:rsidRPr="009F6655" w:rsidRDefault="00000000" w:rsidP="009F6655">
            <w:pPr>
              <w:pStyle w:val="ContactInfo"/>
              <w:spacing w:line="276" w:lineRule="auto"/>
              <w:contextualSpacing w:val="0"/>
              <w:jc w:val="left"/>
              <w:rPr>
                <w:b/>
                <w:bCs/>
                <w:color w:val="auto"/>
                <w:sz w:val="24"/>
                <w:szCs w:val="24"/>
              </w:rPr>
            </w:pPr>
            <w:hyperlink r:id="rId9" w:history="1">
              <w:r w:rsidR="003B2C51" w:rsidRPr="003B2C51">
                <w:rPr>
                  <w:rStyle w:val="Hyperlink"/>
                  <w:b/>
                  <w:bCs/>
                  <w:color w:val="auto"/>
                  <w:sz w:val="24"/>
                  <w:szCs w:val="24"/>
                </w:rPr>
                <w:t>www.linkedin.com/in/mazen-khaled-abousenna</w:t>
              </w:r>
            </w:hyperlink>
          </w:p>
        </w:tc>
      </w:tr>
    </w:tbl>
    <w:p w14:paraId="3998D32A" w14:textId="21A68451" w:rsidR="00D20A66" w:rsidRPr="00054DAE" w:rsidRDefault="00D20A66" w:rsidP="00D20A66">
      <w:pPr>
        <w:pStyle w:val="Heading1"/>
        <w:rPr>
          <w:rFonts w:asciiTheme="minorHAnsi" w:hAnsiTheme="minorHAnsi"/>
          <w:caps w:val="0"/>
          <w:sz w:val="32"/>
          <w:szCs w:val="36"/>
        </w:rPr>
      </w:pPr>
    </w:p>
    <w:tbl>
      <w:tblPr>
        <w:tblStyle w:val="TableGrid"/>
        <w:tblW w:w="4818" w:type="pct"/>
        <w:tblInd w:w="-307"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246"/>
      </w:tblGrid>
      <w:tr w:rsidR="00D20A66" w:rsidRPr="00953183" w14:paraId="01407A75" w14:textId="77777777" w:rsidTr="008B5BFC">
        <w:trPr>
          <w:trHeight w:val="113"/>
        </w:trPr>
        <w:tc>
          <w:tcPr>
            <w:tcW w:w="5000" w:type="pct"/>
          </w:tcPr>
          <w:p w14:paraId="32C66C96" w14:textId="48A94985" w:rsidR="00D20A66" w:rsidRPr="006A7118" w:rsidRDefault="006D6BA5" w:rsidP="008B5BFC">
            <w:pPr>
              <w:contextualSpacing w:val="0"/>
              <w:rPr>
                <w:bCs/>
                <w:color w:val="000000" w:themeColor="text1"/>
              </w:rPr>
            </w:pPr>
            <w:r w:rsidRPr="006D6BA5">
              <w:rPr>
                <w:bCs/>
                <w:color w:val="000000" w:themeColor="text1"/>
              </w:rPr>
              <w:t>Computer Science student at the Faculty of Computer Science and AI, Cairo University. Proficient in C++, Java, Python, and web technologies with a strong base of OOP, data structures, and databases. Passionate about becoming a web developer and contributing to innovative projects.</w:t>
            </w:r>
          </w:p>
        </w:tc>
      </w:tr>
    </w:tbl>
    <w:p w14:paraId="4D5EB50C" w14:textId="6B0A4B25" w:rsidR="007E20D1" w:rsidRPr="00411CE5" w:rsidRDefault="00683CCB" w:rsidP="007E20D1">
      <w:pPr>
        <w:pStyle w:val="Heading1"/>
        <w:rPr>
          <w:rFonts w:asciiTheme="minorHAnsi" w:hAnsiTheme="minorHAnsi"/>
          <w:caps w:val="0"/>
          <w:color w:val="000000" w:themeColor="text1"/>
          <w:sz w:val="32"/>
          <w:szCs w:val="36"/>
        </w:rPr>
      </w:pPr>
      <w:r>
        <w:rPr>
          <w:rStyle w:val="3oh-"/>
          <w:rFonts w:asciiTheme="minorHAnsi" w:hAnsiTheme="minorHAnsi"/>
          <w:caps w:val="0"/>
          <w:sz w:val="32"/>
          <w:szCs w:val="36"/>
        </w:rPr>
        <w:t>Education</w:t>
      </w:r>
    </w:p>
    <w:tbl>
      <w:tblPr>
        <w:tblStyle w:val="TableGrid"/>
        <w:tblW w:w="5143" w:type="pct"/>
        <w:tblInd w:w="-307" w:type="dxa"/>
        <w:tblBorders>
          <w:left w:val="dotted" w:sz="18" w:space="0" w:color="BFBFBF" w:themeColor="background1" w:themeShade="BF"/>
        </w:tblBorders>
        <w:tblLayout w:type="fixed"/>
        <w:tblCellMar>
          <w:left w:w="576" w:type="dxa"/>
          <w:right w:w="0" w:type="dxa"/>
        </w:tblCellMar>
        <w:tblLook w:val="04A0" w:firstRow="1" w:lastRow="0" w:firstColumn="1" w:lastColumn="0" w:noHBand="0" w:noVBand="1"/>
        <w:tblDescription w:val="Education layout table"/>
      </w:tblPr>
      <w:tblGrid>
        <w:gridCol w:w="10937"/>
      </w:tblGrid>
      <w:tr w:rsidR="00953183" w:rsidRPr="00953183" w14:paraId="0DE37732" w14:textId="77777777" w:rsidTr="00E05207">
        <w:trPr>
          <w:trHeight w:val="999"/>
        </w:trPr>
        <w:tc>
          <w:tcPr>
            <w:tcW w:w="10937" w:type="dxa"/>
          </w:tcPr>
          <w:p w14:paraId="7D964E3D" w14:textId="687FD85E" w:rsidR="00905A95" w:rsidRPr="009253CA" w:rsidRDefault="000A68B0" w:rsidP="00905A95">
            <w:pPr>
              <w:pStyle w:val="Heading3"/>
              <w:contextualSpacing w:val="0"/>
              <w:rPr>
                <w:caps w:val="0"/>
                <w:sz w:val="24"/>
              </w:rPr>
            </w:pPr>
            <w:r>
              <w:rPr>
                <w:caps w:val="0"/>
                <w:sz w:val="24"/>
              </w:rPr>
              <w:t>9/</w:t>
            </w:r>
            <w:r w:rsidR="008522C8" w:rsidRPr="009253CA">
              <w:rPr>
                <w:caps w:val="0"/>
                <w:sz w:val="24"/>
              </w:rPr>
              <w:t>20</w:t>
            </w:r>
            <w:r w:rsidR="003C37C2">
              <w:rPr>
                <w:caps w:val="0"/>
                <w:sz w:val="24"/>
              </w:rPr>
              <w:t>22</w:t>
            </w:r>
            <w:r w:rsidR="00905A95" w:rsidRPr="009253CA">
              <w:rPr>
                <w:caps w:val="0"/>
                <w:sz w:val="24"/>
              </w:rPr>
              <w:t xml:space="preserve">– </w:t>
            </w:r>
            <w:r>
              <w:rPr>
                <w:caps w:val="0"/>
                <w:sz w:val="24"/>
              </w:rPr>
              <w:t>6/</w:t>
            </w:r>
            <w:r w:rsidR="003C37C2">
              <w:rPr>
                <w:caps w:val="0"/>
                <w:sz w:val="24"/>
              </w:rPr>
              <w:t>2023</w:t>
            </w:r>
          </w:p>
          <w:p w14:paraId="2D71DC79" w14:textId="527E2654" w:rsidR="0068029C" w:rsidRPr="006F0B9D" w:rsidRDefault="003C37C2" w:rsidP="008638D0">
            <w:pPr>
              <w:pStyle w:val="Heading3"/>
              <w:rPr>
                <w:b w:val="0"/>
                <w:bCs/>
                <w:caps w:val="0"/>
                <w:color w:val="auto"/>
                <w:sz w:val="28"/>
                <w:szCs w:val="28"/>
              </w:rPr>
            </w:pPr>
            <w:r w:rsidRPr="006F0B9D">
              <w:rPr>
                <w:caps w:val="0"/>
                <w:color w:val="auto"/>
                <w:sz w:val="28"/>
                <w:szCs w:val="28"/>
              </w:rPr>
              <w:t>Bachelor’s degree</w:t>
            </w:r>
            <w:r>
              <w:rPr>
                <w:caps w:val="0"/>
                <w:color w:val="auto"/>
                <w:sz w:val="28"/>
                <w:szCs w:val="28"/>
              </w:rPr>
              <w:t xml:space="preserve"> in Computer Science</w:t>
            </w:r>
            <w:r w:rsidR="00141C72" w:rsidRPr="006F0B9D">
              <w:rPr>
                <w:caps w:val="0"/>
                <w:color w:val="auto"/>
                <w:sz w:val="28"/>
                <w:szCs w:val="28"/>
              </w:rPr>
              <w:t xml:space="preserve">, </w:t>
            </w:r>
            <w:r w:rsidR="00141C72" w:rsidRPr="006F0B9D">
              <w:rPr>
                <w:b w:val="0"/>
                <w:bCs/>
                <w:caps w:val="0"/>
                <w:color w:val="auto"/>
                <w:sz w:val="28"/>
                <w:szCs w:val="28"/>
              </w:rPr>
              <w:t>Faculty of</w:t>
            </w:r>
            <w:r w:rsidR="00FE3065" w:rsidRPr="006F0B9D">
              <w:rPr>
                <w:b w:val="0"/>
                <w:bCs/>
                <w:caps w:val="0"/>
                <w:color w:val="auto"/>
                <w:sz w:val="28"/>
                <w:szCs w:val="28"/>
              </w:rPr>
              <w:t xml:space="preserve"> Co</w:t>
            </w:r>
            <w:r>
              <w:rPr>
                <w:b w:val="0"/>
                <w:bCs/>
                <w:caps w:val="0"/>
                <w:color w:val="auto"/>
                <w:sz w:val="28"/>
                <w:szCs w:val="28"/>
              </w:rPr>
              <w:t>mputer Science and Artificial Intelligence</w:t>
            </w:r>
            <w:r w:rsidR="00740FBF" w:rsidRPr="006F0B9D">
              <w:rPr>
                <w:b w:val="0"/>
                <w:bCs/>
                <w:caps w:val="0"/>
                <w:color w:val="auto"/>
                <w:sz w:val="28"/>
                <w:szCs w:val="28"/>
              </w:rPr>
              <w:t xml:space="preserve">, </w:t>
            </w:r>
            <w:r>
              <w:rPr>
                <w:b w:val="0"/>
                <w:bCs/>
                <w:caps w:val="0"/>
                <w:color w:val="auto"/>
                <w:sz w:val="28"/>
                <w:szCs w:val="28"/>
              </w:rPr>
              <w:t>Benha</w:t>
            </w:r>
            <w:r w:rsidR="00740FBF" w:rsidRPr="006F0B9D">
              <w:rPr>
                <w:b w:val="0"/>
                <w:bCs/>
                <w:caps w:val="0"/>
                <w:color w:val="auto"/>
                <w:sz w:val="28"/>
                <w:szCs w:val="28"/>
              </w:rPr>
              <w:t xml:space="preserve"> university</w:t>
            </w:r>
            <w:r w:rsidR="0034353A" w:rsidRPr="006F0B9D">
              <w:rPr>
                <w:b w:val="0"/>
                <w:bCs/>
                <w:caps w:val="0"/>
                <w:color w:val="auto"/>
                <w:sz w:val="28"/>
                <w:szCs w:val="28"/>
              </w:rPr>
              <w:t>,</w:t>
            </w:r>
          </w:p>
          <w:p w14:paraId="2A4B7770" w14:textId="4232A8FC" w:rsidR="007E20D1" w:rsidRDefault="001237C5" w:rsidP="008522C8">
            <w:pPr>
              <w:pStyle w:val="Heading3"/>
              <w:rPr>
                <w:b w:val="0"/>
                <w:bCs/>
                <w:caps w:val="0"/>
                <w:color w:val="000000" w:themeColor="text1"/>
                <w:sz w:val="24"/>
                <w:szCs w:val="28"/>
              </w:rPr>
            </w:pPr>
            <w:r w:rsidRPr="001237C5">
              <w:rPr>
                <w:b w:val="0"/>
                <w:bCs/>
                <w:caps w:val="0"/>
                <w:color w:val="000000" w:themeColor="text1"/>
                <w:sz w:val="24"/>
                <w:szCs w:val="28"/>
              </w:rPr>
              <w:t>- GPA: 3.</w:t>
            </w:r>
            <w:r w:rsidR="003C37C2">
              <w:rPr>
                <w:b w:val="0"/>
                <w:bCs/>
                <w:caps w:val="0"/>
                <w:color w:val="000000" w:themeColor="text1"/>
                <w:sz w:val="24"/>
                <w:szCs w:val="28"/>
              </w:rPr>
              <w:t>8</w:t>
            </w:r>
            <w:r w:rsidRPr="001237C5">
              <w:rPr>
                <w:b w:val="0"/>
                <w:bCs/>
                <w:caps w:val="0"/>
                <w:color w:val="000000" w:themeColor="text1"/>
                <w:sz w:val="24"/>
                <w:szCs w:val="28"/>
              </w:rPr>
              <w:t xml:space="preserve"> (</w:t>
            </w:r>
            <w:r w:rsidR="003C37C2">
              <w:rPr>
                <w:b w:val="0"/>
                <w:bCs/>
                <w:caps w:val="0"/>
                <w:color w:val="000000" w:themeColor="text1"/>
                <w:sz w:val="24"/>
                <w:szCs w:val="28"/>
              </w:rPr>
              <w:t>A</w:t>
            </w:r>
            <w:r w:rsidRPr="001237C5">
              <w:rPr>
                <w:b w:val="0"/>
                <w:bCs/>
                <w:caps w:val="0"/>
                <w:color w:val="000000" w:themeColor="text1"/>
                <w:sz w:val="24"/>
                <w:szCs w:val="28"/>
              </w:rPr>
              <w:t>)</w:t>
            </w:r>
          </w:p>
          <w:p w14:paraId="009FABC6" w14:textId="77777777" w:rsidR="009F6655" w:rsidRDefault="009F6655" w:rsidP="008522C8">
            <w:pPr>
              <w:pStyle w:val="Heading3"/>
              <w:rPr>
                <w:b w:val="0"/>
                <w:bCs/>
                <w:caps w:val="0"/>
                <w:color w:val="000000" w:themeColor="text1"/>
                <w:sz w:val="24"/>
                <w:szCs w:val="28"/>
              </w:rPr>
            </w:pPr>
          </w:p>
          <w:p w14:paraId="088D74BE" w14:textId="785FE872" w:rsidR="009F6655" w:rsidRPr="009253CA" w:rsidRDefault="009F6655" w:rsidP="009F6655">
            <w:pPr>
              <w:pStyle w:val="Heading3"/>
              <w:contextualSpacing w:val="0"/>
              <w:rPr>
                <w:caps w:val="0"/>
                <w:sz w:val="24"/>
              </w:rPr>
            </w:pPr>
            <w:r>
              <w:rPr>
                <w:caps w:val="0"/>
                <w:sz w:val="24"/>
              </w:rPr>
              <w:t>9/</w:t>
            </w:r>
            <w:r w:rsidR="003C37C2">
              <w:rPr>
                <w:caps w:val="0"/>
                <w:sz w:val="24"/>
              </w:rPr>
              <w:t>2023</w:t>
            </w:r>
            <w:r w:rsidRPr="009253CA">
              <w:rPr>
                <w:caps w:val="0"/>
                <w:sz w:val="24"/>
              </w:rPr>
              <w:t xml:space="preserve">– </w:t>
            </w:r>
            <w:r>
              <w:rPr>
                <w:caps w:val="0"/>
                <w:sz w:val="24"/>
              </w:rPr>
              <w:t>6/</w:t>
            </w:r>
            <w:r w:rsidRPr="009253CA">
              <w:rPr>
                <w:caps w:val="0"/>
                <w:sz w:val="24"/>
              </w:rPr>
              <w:t>202</w:t>
            </w:r>
            <w:r w:rsidR="003C37C2">
              <w:rPr>
                <w:caps w:val="0"/>
                <w:sz w:val="24"/>
              </w:rPr>
              <w:t>6 *Expected</w:t>
            </w:r>
          </w:p>
          <w:p w14:paraId="36235767" w14:textId="0C41B7AA" w:rsidR="003C37C2" w:rsidRPr="006F0B9D" w:rsidRDefault="003C37C2" w:rsidP="003C37C2">
            <w:pPr>
              <w:pStyle w:val="Heading3"/>
              <w:rPr>
                <w:b w:val="0"/>
                <w:bCs/>
                <w:caps w:val="0"/>
                <w:color w:val="auto"/>
                <w:sz w:val="28"/>
                <w:szCs w:val="28"/>
              </w:rPr>
            </w:pPr>
            <w:r w:rsidRPr="006F0B9D">
              <w:rPr>
                <w:caps w:val="0"/>
                <w:color w:val="auto"/>
                <w:sz w:val="28"/>
                <w:szCs w:val="28"/>
              </w:rPr>
              <w:t>Bachelor’s degree</w:t>
            </w:r>
            <w:r>
              <w:rPr>
                <w:caps w:val="0"/>
                <w:color w:val="auto"/>
                <w:sz w:val="28"/>
                <w:szCs w:val="28"/>
              </w:rPr>
              <w:t xml:space="preserve"> in Computer Science</w:t>
            </w:r>
            <w:r w:rsidRPr="006F0B9D">
              <w:rPr>
                <w:caps w:val="0"/>
                <w:color w:val="auto"/>
                <w:sz w:val="28"/>
                <w:szCs w:val="28"/>
              </w:rPr>
              <w:t xml:space="preserve">, </w:t>
            </w:r>
            <w:r w:rsidRPr="006F0B9D">
              <w:rPr>
                <w:b w:val="0"/>
                <w:bCs/>
                <w:caps w:val="0"/>
                <w:color w:val="auto"/>
                <w:sz w:val="28"/>
                <w:szCs w:val="28"/>
              </w:rPr>
              <w:t>Faculty of Co</w:t>
            </w:r>
            <w:r>
              <w:rPr>
                <w:b w:val="0"/>
                <w:bCs/>
                <w:caps w:val="0"/>
                <w:color w:val="auto"/>
                <w:sz w:val="28"/>
                <w:szCs w:val="28"/>
              </w:rPr>
              <w:t>mputer Science and Artificial Intelligence</w:t>
            </w:r>
            <w:r w:rsidRPr="006F0B9D">
              <w:rPr>
                <w:b w:val="0"/>
                <w:bCs/>
                <w:caps w:val="0"/>
                <w:color w:val="auto"/>
                <w:sz w:val="28"/>
                <w:szCs w:val="28"/>
              </w:rPr>
              <w:t xml:space="preserve">, </w:t>
            </w:r>
            <w:r>
              <w:rPr>
                <w:b w:val="0"/>
                <w:bCs/>
                <w:caps w:val="0"/>
                <w:color w:val="auto"/>
                <w:sz w:val="28"/>
                <w:szCs w:val="28"/>
              </w:rPr>
              <w:t>Cairo</w:t>
            </w:r>
            <w:r w:rsidRPr="006F0B9D">
              <w:rPr>
                <w:b w:val="0"/>
                <w:bCs/>
                <w:caps w:val="0"/>
                <w:color w:val="auto"/>
                <w:sz w:val="28"/>
                <w:szCs w:val="28"/>
              </w:rPr>
              <w:t xml:space="preserve"> university,</w:t>
            </w:r>
          </w:p>
          <w:p w14:paraId="36CA6723" w14:textId="1207ACD8" w:rsidR="009F6655" w:rsidRPr="008638D0" w:rsidRDefault="003C37C2" w:rsidP="003C37C2">
            <w:pPr>
              <w:pStyle w:val="Heading3"/>
              <w:rPr>
                <w:b w:val="0"/>
                <w:bCs/>
                <w:caps w:val="0"/>
                <w:color w:val="000000" w:themeColor="text1"/>
                <w:sz w:val="24"/>
                <w:szCs w:val="28"/>
              </w:rPr>
            </w:pPr>
            <w:r w:rsidRPr="001237C5">
              <w:rPr>
                <w:b w:val="0"/>
                <w:bCs/>
                <w:caps w:val="0"/>
                <w:color w:val="000000" w:themeColor="text1"/>
                <w:sz w:val="24"/>
                <w:szCs w:val="28"/>
              </w:rPr>
              <w:t>- GPA: 3.</w:t>
            </w:r>
            <w:r>
              <w:rPr>
                <w:b w:val="0"/>
                <w:bCs/>
                <w:caps w:val="0"/>
                <w:color w:val="000000" w:themeColor="text1"/>
                <w:sz w:val="24"/>
                <w:szCs w:val="28"/>
              </w:rPr>
              <w:t>49</w:t>
            </w:r>
            <w:r w:rsidRPr="001237C5">
              <w:rPr>
                <w:b w:val="0"/>
                <w:bCs/>
                <w:caps w:val="0"/>
                <w:color w:val="000000" w:themeColor="text1"/>
                <w:sz w:val="24"/>
                <w:szCs w:val="28"/>
              </w:rPr>
              <w:t xml:space="preserve"> (</w:t>
            </w:r>
            <w:r>
              <w:rPr>
                <w:b w:val="0"/>
                <w:bCs/>
                <w:caps w:val="0"/>
                <w:color w:val="000000" w:themeColor="text1"/>
                <w:sz w:val="24"/>
                <w:szCs w:val="28"/>
              </w:rPr>
              <w:t>B+</w:t>
            </w:r>
            <w:r w:rsidRPr="001237C5">
              <w:rPr>
                <w:b w:val="0"/>
                <w:bCs/>
                <w:caps w:val="0"/>
                <w:color w:val="000000" w:themeColor="text1"/>
                <w:sz w:val="24"/>
                <w:szCs w:val="28"/>
              </w:rPr>
              <w:t>)</w:t>
            </w:r>
          </w:p>
        </w:tc>
      </w:tr>
    </w:tbl>
    <w:p w14:paraId="40D2B464" w14:textId="7DCFD2EE" w:rsidR="003C37C2" w:rsidRPr="00054DAE" w:rsidRDefault="003C37C2" w:rsidP="00054DAE">
      <w:pPr>
        <w:pStyle w:val="Heading1"/>
        <w:rPr>
          <w:rFonts w:asciiTheme="minorHAnsi" w:hAnsiTheme="minorHAnsi"/>
          <w:caps w:val="0"/>
          <w:sz w:val="32"/>
          <w:szCs w:val="36"/>
        </w:rPr>
      </w:pPr>
      <w:r>
        <w:rPr>
          <w:rStyle w:val="3oh-"/>
          <w:rFonts w:asciiTheme="minorHAnsi" w:hAnsiTheme="minorHAnsi"/>
          <w:caps w:val="0"/>
          <w:sz w:val="32"/>
          <w:szCs w:val="36"/>
        </w:rPr>
        <w:t>Skills</w:t>
      </w:r>
    </w:p>
    <w:tbl>
      <w:tblPr>
        <w:tblStyle w:val="TableGrid"/>
        <w:tblW w:w="4818" w:type="pct"/>
        <w:tblInd w:w="-307"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246"/>
      </w:tblGrid>
      <w:tr w:rsidR="003C37C2" w:rsidRPr="00953183" w14:paraId="79CE21C4" w14:textId="77777777" w:rsidTr="008B5BFC">
        <w:trPr>
          <w:trHeight w:val="113"/>
        </w:trPr>
        <w:tc>
          <w:tcPr>
            <w:tcW w:w="5000" w:type="pct"/>
          </w:tcPr>
          <w:p w14:paraId="387C7C3D" w14:textId="6B0A914E" w:rsidR="003C37C2" w:rsidRDefault="003C37C2" w:rsidP="008B5BFC">
            <w:pPr>
              <w:contextualSpacing w:val="0"/>
              <w:rPr>
                <w:color w:val="000000" w:themeColor="text1"/>
              </w:rPr>
            </w:pPr>
            <w:r w:rsidRPr="003C37C2">
              <w:rPr>
                <w:b/>
                <w:color w:val="000000" w:themeColor="text1"/>
                <w:sz w:val="28"/>
                <w:szCs w:val="28"/>
              </w:rPr>
              <w:t xml:space="preserve">Programming Languages: </w:t>
            </w:r>
            <w:r w:rsidR="00D578FB" w:rsidRPr="006D6BA5">
              <w:rPr>
                <w:color w:val="000000" w:themeColor="text1"/>
              </w:rPr>
              <w:t>C++ (OOP and Data Structure),</w:t>
            </w:r>
            <w:r w:rsidR="00D578FB" w:rsidRPr="006D6BA5">
              <w:rPr>
                <w:color w:val="000000" w:themeColor="text1"/>
              </w:rPr>
              <w:t xml:space="preserve"> </w:t>
            </w:r>
            <w:r w:rsidR="00D578FB" w:rsidRPr="006D6BA5">
              <w:rPr>
                <w:color w:val="000000" w:themeColor="text1"/>
              </w:rPr>
              <w:t>HTML5</w:t>
            </w:r>
            <w:r w:rsidR="00D578FB" w:rsidRPr="006D6BA5">
              <w:rPr>
                <w:color w:val="000000" w:themeColor="text1"/>
              </w:rPr>
              <w:t xml:space="preserve">, </w:t>
            </w:r>
            <w:r w:rsidR="00D578FB" w:rsidRPr="006D6BA5">
              <w:rPr>
                <w:color w:val="000000" w:themeColor="text1"/>
              </w:rPr>
              <w:t>CSS</w:t>
            </w:r>
            <w:r w:rsidR="00D578FB" w:rsidRPr="006D6BA5">
              <w:rPr>
                <w:color w:val="000000" w:themeColor="text1"/>
              </w:rPr>
              <w:t xml:space="preserve"> </w:t>
            </w:r>
            <w:r w:rsidR="00D578FB" w:rsidRPr="006D6BA5">
              <w:rPr>
                <w:color w:val="000000" w:themeColor="text1"/>
              </w:rPr>
              <w:t>(Intermediate level),</w:t>
            </w:r>
            <w:r w:rsidR="00D578FB" w:rsidRPr="006D6BA5">
              <w:rPr>
                <w:color w:val="000000" w:themeColor="text1"/>
              </w:rPr>
              <w:t xml:space="preserve"> J</w:t>
            </w:r>
            <w:r w:rsidR="00D578FB" w:rsidRPr="006D6BA5">
              <w:rPr>
                <w:color w:val="000000" w:themeColor="text1"/>
              </w:rPr>
              <w:t>ava,</w:t>
            </w:r>
            <w:r w:rsidR="00D578FB" w:rsidRPr="006D6BA5">
              <w:rPr>
                <w:color w:val="000000" w:themeColor="text1"/>
              </w:rPr>
              <w:t xml:space="preserve"> JavaScript </w:t>
            </w:r>
            <w:r w:rsidR="00D578FB" w:rsidRPr="006D6BA5">
              <w:rPr>
                <w:color w:val="000000" w:themeColor="text1"/>
              </w:rPr>
              <w:t>(Fundamentals),</w:t>
            </w:r>
            <w:r w:rsidR="00D578FB" w:rsidRPr="006D6BA5">
              <w:rPr>
                <w:color w:val="000000" w:themeColor="text1"/>
              </w:rPr>
              <w:t xml:space="preserve"> P</w:t>
            </w:r>
            <w:r w:rsidR="00D578FB" w:rsidRPr="006D6BA5">
              <w:rPr>
                <w:color w:val="000000" w:themeColor="text1"/>
              </w:rPr>
              <w:t>ython,</w:t>
            </w:r>
            <w:r w:rsidR="00D578FB" w:rsidRPr="006D6BA5">
              <w:rPr>
                <w:color w:val="000000" w:themeColor="text1"/>
              </w:rPr>
              <w:t xml:space="preserve"> </w:t>
            </w:r>
            <w:r w:rsidR="00D578FB" w:rsidRPr="006D6BA5">
              <w:rPr>
                <w:color w:val="000000" w:themeColor="text1"/>
              </w:rPr>
              <w:t>C</w:t>
            </w:r>
            <w:r w:rsidR="00D578FB" w:rsidRPr="006D6BA5">
              <w:rPr>
                <w:color w:val="000000" w:themeColor="text1"/>
              </w:rPr>
              <w:t xml:space="preserve"># </w:t>
            </w:r>
            <w:r w:rsidR="00D578FB" w:rsidRPr="006D6BA5">
              <w:rPr>
                <w:color w:val="000000" w:themeColor="text1"/>
              </w:rPr>
              <w:t>(Fundamentals),</w:t>
            </w:r>
            <w:r w:rsidR="00D578FB" w:rsidRPr="006D6BA5">
              <w:rPr>
                <w:color w:val="000000" w:themeColor="text1"/>
              </w:rPr>
              <w:t xml:space="preserve"> and </w:t>
            </w:r>
            <w:r w:rsidR="00D578FB" w:rsidRPr="006D6BA5">
              <w:rPr>
                <w:color w:val="000000" w:themeColor="text1"/>
              </w:rPr>
              <w:t>SQL</w:t>
            </w:r>
            <w:r w:rsidR="00D578FB" w:rsidRPr="006D6BA5">
              <w:rPr>
                <w:color w:val="000000" w:themeColor="text1"/>
              </w:rPr>
              <w:t xml:space="preserve"> </w:t>
            </w:r>
            <w:r w:rsidR="00D578FB" w:rsidRPr="006D6BA5">
              <w:rPr>
                <w:color w:val="000000" w:themeColor="text1"/>
              </w:rPr>
              <w:t>(Fundamentals)</w:t>
            </w:r>
            <w:r w:rsidR="00D578FB" w:rsidRPr="006D6BA5">
              <w:rPr>
                <w:color w:val="000000" w:themeColor="text1"/>
              </w:rPr>
              <w:t>.</w:t>
            </w:r>
          </w:p>
          <w:p w14:paraId="5692D2CE" w14:textId="77777777" w:rsidR="00D578FB" w:rsidRDefault="00D578FB" w:rsidP="008B5BFC">
            <w:pPr>
              <w:contextualSpacing w:val="0"/>
              <w:rPr>
                <w:bCs/>
                <w:color w:val="000000" w:themeColor="text1"/>
              </w:rPr>
            </w:pPr>
          </w:p>
          <w:p w14:paraId="17CDBDA6" w14:textId="71039DCF" w:rsidR="00AD0F18" w:rsidRDefault="00AD0F18" w:rsidP="00AD0F18">
            <w:pPr>
              <w:contextualSpacing w:val="0"/>
              <w:rPr>
                <w:color w:val="000000" w:themeColor="text1"/>
              </w:rPr>
            </w:pPr>
            <w:r>
              <w:rPr>
                <w:b/>
                <w:color w:val="000000" w:themeColor="text1"/>
                <w:sz w:val="28"/>
                <w:szCs w:val="28"/>
              </w:rPr>
              <w:t>Frameworks and Libraries</w:t>
            </w:r>
            <w:r w:rsidRPr="003C37C2">
              <w:rPr>
                <w:b/>
                <w:color w:val="000000" w:themeColor="text1"/>
                <w:sz w:val="28"/>
                <w:szCs w:val="28"/>
              </w:rPr>
              <w:t xml:space="preserve">: </w:t>
            </w:r>
            <w:r w:rsidRPr="006D6BA5">
              <w:rPr>
                <w:color w:val="000000" w:themeColor="text1"/>
              </w:rPr>
              <w:t>Django</w:t>
            </w:r>
            <w:r w:rsidRPr="006D6BA5">
              <w:rPr>
                <w:color w:val="000000" w:themeColor="text1"/>
              </w:rPr>
              <w:t>.</w:t>
            </w:r>
          </w:p>
          <w:p w14:paraId="246D8E0E" w14:textId="77777777" w:rsidR="00AD0F18" w:rsidRDefault="00AD0F18" w:rsidP="00D578FB">
            <w:pPr>
              <w:contextualSpacing w:val="0"/>
              <w:rPr>
                <w:b/>
                <w:color w:val="000000" w:themeColor="text1"/>
                <w:sz w:val="28"/>
                <w:szCs w:val="28"/>
              </w:rPr>
            </w:pPr>
          </w:p>
          <w:p w14:paraId="33EA564C" w14:textId="4AF14193" w:rsidR="00D578FB" w:rsidRDefault="00D578FB" w:rsidP="00D578FB">
            <w:pPr>
              <w:contextualSpacing w:val="0"/>
              <w:rPr>
                <w:color w:val="000000" w:themeColor="text1"/>
              </w:rPr>
            </w:pPr>
            <w:r>
              <w:rPr>
                <w:b/>
                <w:color w:val="000000" w:themeColor="text1"/>
                <w:sz w:val="28"/>
                <w:szCs w:val="28"/>
              </w:rPr>
              <w:t>Tools and Technologies</w:t>
            </w:r>
            <w:r w:rsidRPr="003C37C2">
              <w:rPr>
                <w:b/>
                <w:color w:val="000000" w:themeColor="text1"/>
                <w:sz w:val="28"/>
                <w:szCs w:val="28"/>
              </w:rPr>
              <w:t xml:space="preserve">: </w:t>
            </w:r>
            <w:r w:rsidRPr="006D6BA5">
              <w:rPr>
                <w:color w:val="000000" w:themeColor="text1"/>
              </w:rPr>
              <w:t>UML Diagrams</w:t>
            </w:r>
            <w:r w:rsidR="00054DAE" w:rsidRPr="006D6BA5">
              <w:rPr>
                <w:color w:val="000000" w:themeColor="text1"/>
              </w:rPr>
              <w:t>.</w:t>
            </w:r>
          </w:p>
          <w:p w14:paraId="0ACF274B" w14:textId="77777777" w:rsidR="00D578FB" w:rsidRDefault="00D578FB" w:rsidP="00D578FB">
            <w:pPr>
              <w:contextualSpacing w:val="0"/>
              <w:rPr>
                <w:bCs/>
                <w:color w:val="000000" w:themeColor="text1"/>
              </w:rPr>
            </w:pPr>
          </w:p>
          <w:p w14:paraId="1EADDB98" w14:textId="4DD9BB7A" w:rsidR="00D578FB" w:rsidRPr="00054DAE" w:rsidRDefault="00D578FB" w:rsidP="00D578FB">
            <w:pPr>
              <w:contextualSpacing w:val="0"/>
              <w:rPr>
                <w:color w:val="000000" w:themeColor="text1"/>
                <w:sz w:val="24"/>
                <w:szCs w:val="24"/>
              </w:rPr>
            </w:pPr>
            <w:r>
              <w:rPr>
                <w:b/>
                <w:color w:val="000000" w:themeColor="text1"/>
                <w:sz w:val="28"/>
                <w:szCs w:val="28"/>
              </w:rPr>
              <w:t>Software Development Practices</w:t>
            </w:r>
            <w:r w:rsidRPr="003C37C2">
              <w:rPr>
                <w:b/>
                <w:color w:val="000000" w:themeColor="text1"/>
                <w:sz w:val="28"/>
                <w:szCs w:val="28"/>
              </w:rPr>
              <w:t xml:space="preserve">: </w:t>
            </w:r>
            <w:r w:rsidRPr="006D6BA5">
              <w:rPr>
                <w:color w:val="000000" w:themeColor="text1"/>
              </w:rPr>
              <w:t>SOLID Principles, and Clean Code.</w:t>
            </w:r>
          </w:p>
          <w:p w14:paraId="7890C224" w14:textId="77777777" w:rsidR="00D578FB" w:rsidRDefault="00D578FB" w:rsidP="00D578FB">
            <w:pPr>
              <w:contextualSpacing w:val="0"/>
              <w:rPr>
                <w:bCs/>
                <w:color w:val="000000" w:themeColor="text1"/>
              </w:rPr>
            </w:pPr>
          </w:p>
          <w:p w14:paraId="1AB701D6" w14:textId="50C52599" w:rsidR="003C37C2" w:rsidRPr="006A7118" w:rsidRDefault="00D578FB" w:rsidP="006A7118">
            <w:pPr>
              <w:contextualSpacing w:val="0"/>
              <w:rPr>
                <w:bCs/>
                <w:color w:val="000000" w:themeColor="text1"/>
              </w:rPr>
            </w:pPr>
            <w:r>
              <w:rPr>
                <w:b/>
                <w:color w:val="000000" w:themeColor="text1"/>
                <w:sz w:val="28"/>
                <w:szCs w:val="28"/>
              </w:rPr>
              <w:t>Soft Skills</w:t>
            </w:r>
            <w:r w:rsidRPr="003C37C2">
              <w:rPr>
                <w:b/>
                <w:color w:val="000000" w:themeColor="text1"/>
                <w:sz w:val="28"/>
                <w:szCs w:val="28"/>
              </w:rPr>
              <w:t>:</w:t>
            </w:r>
            <w:r>
              <w:rPr>
                <w:b/>
                <w:color w:val="000000" w:themeColor="text1"/>
                <w:sz w:val="28"/>
                <w:szCs w:val="28"/>
              </w:rPr>
              <w:t xml:space="preserve"> </w:t>
            </w:r>
            <w:r w:rsidRPr="006D6BA5">
              <w:rPr>
                <w:color w:val="000000" w:themeColor="text1"/>
              </w:rPr>
              <w:t>Problem Solving, Communication, and Teamworking.</w:t>
            </w:r>
          </w:p>
        </w:tc>
      </w:tr>
    </w:tbl>
    <w:p w14:paraId="2242BDB5" w14:textId="4D824EC8" w:rsidR="007538A1" w:rsidRPr="00D20A66" w:rsidRDefault="00054DAE" w:rsidP="00D20A66">
      <w:pPr>
        <w:pStyle w:val="Heading1"/>
        <w:rPr>
          <w:rFonts w:asciiTheme="minorHAnsi" w:hAnsiTheme="minorHAnsi"/>
          <w:caps w:val="0"/>
          <w:sz w:val="32"/>
          <w:szCs w:val="36"/>
        </w:rPr>
      </w:pPr>
      <w:r>
        <w:rPr>
          <w:rStyle w:val="3oh-"/>
          <w:rFonts w:asciiTheme="minorHAnsi" w:hAnsiTheme="minorHAnsi"/>
          <w:caps w:val="0"/>
          <w:sz w:val="32"/>
          <w:szCs w:val="36"/>
        </w:rPr>
        <w:t>Projects</w:t>
      </w:r>
    </w:p>
    <w:tbl>
      <w:tblPr>
        <w:tblStyle w:val="TableGrid"/>
        <w:tblW w:w="4818" w:type="pct"/>
        <w:tblInd w:w="-307"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246"/>
      </w:tblGrid>
      <w:tr w:rsidR="007538A1" w:rsidRPr="00953183" w14:paraId="10E893F2" w14:textId="77777777" w:rsidTr="00E05207">
        <w:trPr>
          <w:trHeight w:val="113"/>
        </w:trPr>
        <w:tc>
          <w:tcPr>
            <w:tcW w:w="5000" w:type="pct"/>
          </w:tcPr>
          <w:p w14:paraId="6B47EA75" w14:textId="45019E7B" w:rsidR="007538A1" w:rsidRPr="009253CA" w:rsidRDefault="007538A1" w:rsidP="007538A1">
            <w:pPr>
              <w:contextualSpacing w:val="0"/>
              <w:rPr>
                <w:b/>
                <w:sz w:val="24"/>
                <w:szCs w:val="24"/>
              </w:rPr>
            </w:pPr>
            <w:r w:rsidRPr="008522C8">
              <w:rPr>
                <w:b/>
                <w:sz w:val="24"/>
                <w:szCs w:val="24"/>
              </w:rPr>
              <w:t>202</w:t>
            </w:r>
            <w:r w:rsidR="00B30B0F">
              <w:rPr>
                <w:b/>
                <w:sz w:val="24"/>
                <w:szCs w:val="24"/>
              </w:rPr>
              <w:t>4</w:t>
            </w:r>
            <w:r>
              <w:rPr>
                <w:b/>
                <w:sz w:val="24"/>
                <w:szCs w:val="24"/>
              </w:rPr>
              <w:t xml:space="preserve"> </w:t>
            </w:r>
          </w:p>
          <w:p w14:paraId="40FA81DD" w14:textId="00B6CC54" w:rsidR="007538A1" w:rsidRPr="006F0B9D" w:rsidRDefault="00B30B0F" w:rsidP="007538A1">
            <w:pPr>
              <w:contextualSpacing w:val="0"/>
              <w:rPr>
                <w:b/>
                <w:color w:val="auto"/>
                <w:sz w:val="28"/>
                <w:szCs w:val="28"/>
              </w:rPr>
            </w:pPr>
            <w:r>
              <w:rPr>
                <w:rFonts w:eastAsiaTheme="majorEastAsia" w:cstheme="majorBidi"/>
                <w:b/>
                <w:bCs/>
                <w:color w:val="auto"/>
                <w:sz w:val="28"/>
                <w:szCs w:val="28"/>
              </w:rPr>
              <w:t>Job Opportunity Website,</w:t>
            </w:r>
            <w:r w:rsidR="007538A1" w:rsidRPr="006F0B9D">
              <w:rPr>
                <w:b/>
                <w:color w:val="auto"/>
                <w:sz w:val="28"/>
                <w:szCs w:val="28"/>
              </w:rPr>
              <w:t xml:space="preserve"> </w:t>
            </w:r>
            <w:r>
              <w:rPr>
                <w:rFonts w:eastAsiaTheme="majorEastAsia" w:cstheme="majorBidi"/>
                <w:color w:val="auto"/>
                <w:sz w:val="28"/>
                <w:szCs w:val="28"/>
              </w:rPr>
              <w:t>Faculty Project</w:t>
            </w:r>
          </w:p>
          <w:p w14:paraId="6554E2C2" w14:textId="0A8B3B68" w:rsidR="007538A1" w:rsidRDefault="00B30B0F" w:rsidP="00B30B0F">
            <w:pPr>
              <w:rPr>
                <w:color w:val="000000" w:themeColor="text1"/>
              </w:rPr>
            </w:pPr>
            <w:r>
              <w:rPr>
                <w:color w:val="000000" w:themeColor="text1"/>
              </w:rPr>
              <w:t xml:space="preserve">A </w:t>
            </w:r>
            <w:r w:rsidRPr="00B30B0F">
              <w:rPr>
                <w:color w:val="000000" w:themeColor="text1"/>
              </w:rPr>
              <w:t xml:space="preserve">Job search </w:t>
            </w:r>
            <w:r w:rsidR="001E1484">
              <w:rPr>
                <w:color w:val="000000" w:themeColor="text1"/>
              </w:rPr>
              <w:t>website</w:t>
            </w:r>
            <w:r w:rsidRPr="00B30B0F">
              <w:rPr>
                <w:color w:val="000000" w:themeColor="text1"/>
              </w:rPr>
              <w:t xml:space="preserve"> where company admin</w:t>
            </w:r>
            <w:r w:rsidR="001E1484">
              <w:rPr>
                <w:color w:val="000000" w:themeColor="text1"/>
              </w:rPr>
              <w:t>s</w:t>
            </w:r>
            <w:r w:rsidRPr="00B30B0F">
              <w:rPr>
                <w:color w:val="000000" w:themeColor="text1"/>
              </w:rPr>
              <w:t xml:space="preserve"> can add</w:t>
            </w:r>
            <w:r w:rsidR="001E1484">
              <w:rPr>
                <w:color w:val="000000" w:themeColor="text1"/>
              </w:rPr>
              <w:t xml:space="preserve">, </w:t>
            </w:r>
            <w:r w:rsidRPr="00B30B0F">
              <w:rPr>
                <w:color w:val="000000" w:themeColor="text1"/>
              </w:rPr>
              <w:t>edit</w:t>
            </w:r>
            <w:r w:rsidR="001E1484">
              <w:rPr>
                <w:color w:val="000000" w:themeColor="text1"/>
              </w:rPr>
              <w:t xml:space="preserve">, and </w:t>
            </w:r>
            <w:r w:rsidRPr="00B30B0F">
              <w:rPr>
                <w:color w:val="000000" w:themeColor="text1"/>
              </w:rPr>
              <w:t>delete job</w:t>
            </w:r>
            <w:r>
              <w:rPr>
                <w:color w:val="000000" w:themeColor="text1"/>
              </w:rPr>
              <w:t xml:space="preserve"> </w:t>
            </w:r>
            <w:r w:rsidRPr="00B30B0F">
              <w:rPr>
                <w:color w:val="000000" w:themeColor="text1"/>
              </w:rPr>
              <w:t>opportunities and users can</w:t>
            </w:r>
            <w:r>
              <w:rPr>
                <w:color w:val="000000" w:themeColor="text1"/>
              </w:rPr>
              <w:t xml:space="preserve"> </w:t>
            </w:r>
            <w:r w:rsidRPr="00B30B0F">
              <w:rPr>
                <w:color w:val="000000" w:themeColor="text1"/>
              </w:rPr>
              <w:t>search</w:t>
            </w:r>
            <w:r w:rsidR="001E1484">
              <w:rPr>
                <w:color w:val="000000" w:themeColor="text1"/>
              </w:rPr>
              <w:t xml:space="preserve">, and </w:t>
            </w:r>
            <w:r w:rsidRPr="00B30B0F">
              <w:rPr>
                <w:color w:val="000000" w:themeColor="text1"/>
              </w:rPr>
              <w:t xml:space="preserve">apply on them. The website </w:t>
            </w:r>
            <w:r>
              <w:rPr>
                <w:color w:val="000000" w:themeColor="text1"/>
              </w:rPr>
              <w:t>has two</w:t>
            </w:r>
            <w:r w:rsidRPr="00B30B0F">
              <w:rPr>
                <w:color w:val="000000" w:themeColor="text1"/>
              </w:rPr>
              <w:t xml:space="preserve"> types of</w:t>
            </w:r>
            <w:r>
              <w:rPr>
                <w:color w:val="000000" w:themeColor="text1"/>
              </w:rPr>
              <w:t xml:space="preserve"> </w:t>
            </w:r>
            <w:r w:rsidRPr="00B30B0F">
              <w:rPr>
                <w:color w:val="000000" w:themeColor="text1"/>
              </w:rPr>
              <w:t>users</w:t>
            </w:r>
            <w:r w:rsidR="001E1484">
              <w:rPr>
                <w:color w:val="000000" w:themeColor="text1"/>
              </w:rPr>
              <w:t>,</w:t>
            </w:r>
            <w:r w:rsidRPr="00B30B0F">
              <w:rPr>
                <w:color w:val="000000" w:themeColor="text1"/>
              </w:rPr>
              <w:t xml:space="preserve"> either a company admin or a user. Each can sign</w:t>
            </w:r>
            <w:r>
              <w:rPr>
                <w:color w:val="000000" w:themeColor="text1"/>
              </w:rPr>
              <w:t xml:space="preserve"> </w:t>
            </w:r>
            <w:r w:rsidRPr="00B30B0F">
              <w:rPr>
                <w:color w:val="000000" w:themeColor="text1"/>
              </w:rPr>
              <w:t>up and choose whether to be a</w:t>
            </w:r>
            <w:r>
              <w:rPr>
                <w:color w:val="000000" w:themeColor="text1"/>
              </w:rPr>
              <w:t xml:space="preserve"> </w:t>
            </w:r>
            <w:r w:rsidRPr="00B30B0F">
              <w:rPr>
                <w:color w:val="000000" w:themeColor="text1"/>
              </w:rPr>
              <w:t>company admin or a user.</w:t>
            </w:r>
          </w:p>
          <w:p w14:paraId="14D9BFAB" w14:textId="30CBDA81" w:rsidR="00B30B0F" w:rsidRPr="00B30B0F" w:rsidRDefault="00B30B0F" w:rsidP="00B30B0F">
            <w:pPr>
              <w:rPr>
                <w:color w:val="000000" w:themeColor="text1"/>
              </w:rPr>
            </w:pPr>
            <w:r w:rsidRPr="00B30B0F">
              <w:rPr>
                <w:color w:val="000000" w:themeColor="text1"/>
              </w:rPr>
              <w:t>-</w:t>
            </w:r>
            <w:r>
              <w:rPr>
                <w:color w:val="000000" w:themeColor="text1"/>
              </w:rPr>
              <w:t xml:space="preserve"> The </w:t>
            </w:r>
            <w:r w:rsidR="00AD0F18">
              <w:rPr>
                <w:color w:val="000000" w:themeColor="text1"/>
              </w:rPr>
              <w:t>utilized</w:t>
            </w:r>
            <w:r w:rsidR="00AD0F18">
              <w:rPr>
                <w:color w:val="000000" w:themeColor="text1"/>
              </w:rPr>
              <w:t xml:space="preserve"> p</w:t>
            </w:r>
            <w:r w:rsidR="00AD0F18" w:rsidRPr="00AD0F18">
              <w:rPr>
                <w:color w:val="000000" w:themeColor="text1"/>
              </w:rPr>
              <w:t xml:space="preserve">rogramming </w:t>
            </w:r>
            <w:r w:rsidR="00AD0F18">
              <w:rPr>
                <w:color w:val="000000" w:themeColor="text1"/>
              </w:rPr>
              <w:t>l</w:t>
            </w:r>
            <w:r w:rsidR="00AD0F18" w:rsidRPr="00AD0F18">
              <w:rPr>
                <w:color w:val="000000" w:themeColor="text1"/>
              </w:rPr>
              <w:t>anguages</w:t>
            </w:r>
            <w:r w:rsidR="00AD0F18">
              <w:rPr>
                <w:color w:val="000000" w:themeColor="text1"/>
              </w:rPr>
              <w:t>:</w:t>
            </w:r>
            <w:r w:rsidR="00AD0F18" w:rsidRPr="00AD0F18">
              <w:rPr>
                <w:color w:val="000000" w:themeColor="text1"/>
              </w:rPr>
              <w:t xml:space="preserve"> </w:t>
            </w:r>
            <w:r>
              <w:rPr>
                <w:color w:val="000000" w:themeColor="text1"/>
              </w:rPr>
              <w:t>HTML, CSS, JavaScript, and Python</w:t>
            </w:r>
            <w:r w:rsidR="00AD0F18">
              <w:rPr>
                <w:color w:val="000000" w:themeColor="text1"/>
              </w:rPr>
              <w:t>.</w:t>
            </w:r>
          </w:p>
          <w:p w14:paraId="72E149BF" w14:textId="77777777" w:rsidR="00054DAE" w:rsidRDefault="00054DAE" w:rsidP="007538A1">
            <w:pPr>
              <w:contextualSpacing w:val="0"/>
              <w:rPr>
                <w:color w:val="000000" w:themeColor="text1"/>
              </w:rPr>
            </w:pPr>
          </w:p>
          <w:p w14:paraId="3E295E27" w14:textId="7A69C38E" w:rsidR="00054DAE" w:rsidRPr="009253CA" w:rsidRDefault="00054DAE" w:rsidP="00054DAE">
            <w:pPr>
              <w:contextualSpacing w:val="0"/>
              <w:rPr>
                <w:b/>
                <w:sz w:val="24"/>
                <w:szCs w:val="24"/>
              </w:rPr>
            </w:pPr>
            <w:r w:rsidRPr="008522C8">
              <w:rPr>
                <w:b/>
                <w:sz w:val="24"/>
                <w:szCs w:val="24"/>
              </w:rPr>
              <w:t>202</w:t>
            </w:r>
            <w:r w:rsidR="00B30B0F">
              <w:rPr>
                <w:b/>
                <w:sz w:val="24"/>
                <w:szCs w:val="24"/>
              </w:rPr>
              <w:t>4</w:t>
            </w:r>
            <w:r>
              <w:rPr>
                <w:b/>
                <w:sz w:val="24"/>
                <w:szCs w:val="24"/>
              </w:rPr>
              <w:t xml:space="preserve"> </w:t>
            </w:r>
          </w:p>
          <w:p w14:paraId="540DC593" w14:textId="2D3501A2" w:rsidR="00054DAE" w:rsidRPr="006F0B9D" w:rsidRDefault="00B30B0F" w:rsidP="00054DAE">
            <w:pPr>
              <w:contextualSpacing w:val="0"/>
              <w:rPr>
                <w:b/>
                <w:color w:val="auto"/>
                <w:sz w:val="28"/>
                <w:szCs w:val="28"/>
              </w:rPr>
            </w:pPr>
            <w:r>
              <w:rPr>
                <w:rFonts w:eastAsiaTheme="majorEastAsia" w:cstheme="majorBidi"/>
                <w:b/>
                <w:bCs/>
                <w:color w:val="auto"/>
                <w:sz w:val="28"/>
                <w:szCs w:val="28"/>
              </w:rPr>
              <w:t>University Management Library System,</w:t>
            </w:r>
            <w:r w:rsidR="00054DAE" w:rsidRPr="006F0B9D">
              <w:rPr>
                <w:b/>
                <w:color w:val="auto"/>
                <w:sz w:val="28"/>
                <w:szCs w:val="28"/>
              </w:rPr>
              <w:t xml:space="preserve"> </w:t>
            </w:r>
            <w:r>
              <w:rPr>
                <w:rFonts w:eastAsiaTheme="majorEastAsia" w:cstheme="majorBidi"/>
                <w:color w:val="auto"/>
                <w:sz w:val="28"/>
                <w:szCs w:val="28"/>
              </w:rPr>
              <w:t>Faculty Project</w:t>
            </w:r>
          </w:p>
          <w:p w14:paraId="2161C0AD" w14:textId="6C41564A" w:rsidR="00054DAE" w:rsidRDefault="001E1484" w:rsidP="00054DAE">
            <w:pPr>
              <w:contextualSpacing w:val="0"/>
              <w:rPr>
                <w:color w:val="000000" w:themeColor="text1"/>
              </w:rPr>
            </w:pPr>
            <w:r>
              <w:rPr>
                <w:color w:val="000000" w:themeColor="text1"/>
              </w:rPr>
              <w:t>A user-friendly database that for university library management that includes functionalities of signing up new users, updating user details, adding books, updating book details, browsing books, and showing list of books according to a certain filter criterion.</w:t>
            </w:r>
          </w:p>
          <w:p w14:paraId="5AE59867" w14:textId="604BEDAB" w:rsidR="001E1484" w:rsidRPr="001E1484" w:rsidRDefault="00AD0F18" w:rsidP="001E1484">
            <w:pPr>
              <w:rPr>
                <w:color w:val="000000" w:themeColor="text1"/>
              </w:rPr>
            </w:pPr>
            <w:r>
              <w:rPr>
                <w:color w:val="000000" w:themeColor="text1"/>
              </w:rPr>
              <w:t>A conceptual ERD was constructed, then the physical one, and then the database was created utilizing MySQL.</w:t>
            </w:r>
          </w:p>
          <w:p w14:paraId="4184F1C2" w14:textId="77777777" w:rsidR="00054DAE" w:rsidRDefault="00054DAE" w:rsidP="00054DAE">
            <w:pPr>
              <w:contextualSpacing w:val="0"/>
              <w:rPr>
                <w:color w:val="000000" w:themeColor="text1"/>
              </w:rPr>
            </w:pPr>
          </w:p>
          <w:p w14:paraId="2BC81A72" w14:textId="77AA4578" w:rsidR="00054DAE" w:rsidRPr="009253CA" w:rsidRDefault="00054DAE" w:rsidP="00054DAE">
            <w:pPr>
              <w:contextualSpacing w:val="0"/>
              <w:rPr>
                <w:b/>
                <w:sz w:val="24"/>
                <w:szCs w:val="24"/>
              </w:rPr>
            </w:pPr>
            <w:r>
              <w:rPr>
                <w:b/>
                <w:sz w:val="24"/>
                <w:szCs w:val="24"/>
              </w:rPr>
              <w:t>8/2023</w:t>
            </w:r>
          </w:p>
          <w:p w14:paraId="36AB587D" w14:textId="2B4DB58D" w:rsidR="00054DAE" w:rsidRPr="006F0B9D" w:rsidRDefault="006A7118" w:rsidP="00054DAE">
            <w:pPr>
              <w:contextualSpacing w:val="0"/>
              <w:rPr>
                <w:b/>
                <w:color w:val="auto"/>
                <w:sz w:val="28"/>
                <w:szCs w:val="28"/>
              </w:rPr>
            </w:pPr>
            <w:r>
              <w:rPr>
                <w:rFonts w:eastAsiaTheme="majorEastAsia" w:cstheme="majorBidi"/>
                <w:b/>
                <w:bCs/>
                <w:color w:val="auto"/>
                <w:sz w:val="28"/>
                <w:szCs w:val="28"/>
              </w:rPr>
              <w:t>ECPC Participant</w:t>
            </w:r>
            <w:r w:rsidR="00054DAE" w:rsidRPr="006F0B9D">
              <w:rPr>
                <w:rFonts w:eastAsiaTheme="majorEastAsia" w:cstheme="majorBidi"/>
                <w:b/>
                <w:bCs/>
                <w:color w:val="auto"/>
                <w:sz w:val="28"/>
                <w:szCs w:val="28"/>
              </w:rPr>
              <w:t>,</w:t>
            </w:r>
            <w:r w:rsidR="00054DAE" w:rsidRPr="006F0B9D">
              <w:rPr>
                <w:b/>
                <w:color w:val="auto"/>
                <w:sz w:val="28"/>
                <w:szCs w:val="28"/>
              </w:rPr>
              <w:t xml:space="preserve"> </w:t>
            </w:r>
            <w:r w:rsidR="00054DAE">
              <w:rPr>
                <w:rFonts w:eastAsiaTheme="majorEastAsia" w:cstheme="majorBidi"/>
                <w:color w:val="auto"/>
                <w:sz w:val="28"/>
                <w:szCs w:val="28"/>
              </w:rPr>
              <w:t>ECPC Egyptian Collegiate Programming Contest</w:t>
            </w:r>
          </w:p>
          <w:p w14:paraId="24F1759E" w14:textId="77777777" w:rsidR="00E05207" w:rsidRDefault="006A7118" w:rsidP="00054DAE">
            <w:pPr>
              <w:contextualSpacing w:val="0"/>
              <w:rPr>
                <w:color w:val="000000" w:themeColor="text1"/>
              </w:rPr>
            </w:pPr>
            <w:r>
              <w:rPr>
                <w:color w:val="000000" w:themeColor="text1"/>
              </w:rPr>
              <w:t>Participated in the competition with a team of three to solve algorithmic problems and demonstrated proficiency in problem-solving and coding under pressure.</w:t>
            </w:r>
          </w:p>
          <w:p w14:paraId="75747CE7" w14:textId="6FE2A5CB" w:rsidR="00B30B0F" w:rsidRPr="00054DAE" w:rsidRDefault="00B30B0F" w:rsidP="00054DAE">
            <w:pPr>
              <w:contextualSpacing w:val="0"/>
              <w:rPr>
                <w:color w:val="000000" w:themeColor="text1"/>
              </w:rPr>
            </w:pPr>
          </w:p>
        </w:tc>
      </w:tr>
    </w:tbl>
    <w:p w14:paraId="47005FDC" w14:textId="1862D9A6" w:rsidR="00953183" w:rsidRDefault="00953183" w:rsidP="006A7118">
      <w:pPr>
        <w:rPr>
          <w:rStyle w:val="3oh-"/>
          <w:caps/>
          <w:sz w:val="32"/>
          <w:szCs w:val="36"/>
        </w:rPr>
      </w:pPr>
    </w:p>
    <w:p w14:paraId="34A210AE" w14:textId="77777777" w:rsidR="00B30B0F" w:rsidRPr="00E05207" w:rsidRDefault="00B30B0F" w:rsidP="006A7118">
      <w:pPr>
        <w:rPr>
          <w:rStyle w:val="3oh-"/>
          <w:caps/>
          <w:sz w:val="32"/>
          <w:szCs w:val="36"/>
        </w:rPr>
      </w:pPr>
    </w:p>
    <w:sectPr w:rsidR="00B30B0F" w:rsidRPr="00E05207" w:rsidSect="00BA66BF">
      <w:footerReference w:type="default" r:id="rId10"/>
      <w:headerReference w:type="first" r:id="rId11"/>
      <w:pgSz w:w="12240" w:h="15840" w:code="1"/>
      <w:pgMar w:top="792" w:right="792" w:bottom="792" w:left="792" w:header="576" w:footer="720" w:gutter="0"/>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B3D607" w14:textId="77777777" w:rsidR="00893FCA" w:rsidRDefault="00893FCA" w:rsidP="0068194B">
      <w:r>
        <w:separator/>
      </w:r>
    </w:p>
    <w:p w14:paraId="1F2697A6" w14:textId="77777777" w:rsidR="00893FCA" w:rsidRDefault="00893FCA"/>
    <w:p w14:paraId="26946B43" w14:textId="77777777" w:rsidR="00893FCA" w:rsidRDefault="00893FCA"/>
  </w:endnote>
  <w:endnote w:type="continuationSeparator" w:id="0">
    <w:p w14:paraId="0673BF0C" w14:textId="77777777" w:rsidR="00893FCA" w:rsidRDefault="00893FCA" w:rsidP="0068194B">
      <w:r>
        <w:continuationSeparator/>
      </w:r>
    </w:p>
    <w:p w14:paraId="2174EBFB" w14:textId="77777777" w:rsidR="00893FCA" w:rsidRDefault="00893FCA"/>
    <w:p w14:paraId="1D8DADA4" w14:textId="77777777" w:rsidR="00893FCA" w:rsidRDefault="00893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3606279"/>
      <w:docPartObj>
        <w:docPartGallery w:val="Page Numbers (Bottom of Page)"/>
        <w:docPartUnique/>
      </w:docPartObj>
    </w:sdtPr>
    <w:sdtEndPr>
      <w:rPr>
        <w:noProof/>
      </w:rPr>
    </w:sdtEndPr>
    <w:sdtContent>
      <w:p w14:paraId="72873D99" w14:textId="69157CA3" w:rsidR="002B2958" w:rsidRDefault="002B2958">
        <w:pPr>
          <w:pStyle w:val="Footer"/>
        </w:pPr>
        <w:r>
          <w:fldChar w:fldCharType="begin"/>
        </w:r>
        <w:r>
          <w:instrText xml:space="preserve"> PAGE   \* MERGEFORMAT </w:instrText>
        </w:r>
        <w:r>
          <w:fldChar w:fldCharType="separate"/>
        </w:r>
        <w:r w:rsidR="001A198B">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46AF3" w14:textId="77777777" w:rsidR="00893FCA" w:rsidRDefault="00893FCA" w:rsidP="0068194B">
      <w:r>
        <w:separator/>
      </w:r>
    </w:p>
    <w:p w14:paraId="13E7D58E" w14:textId="77777777" w:rsidR="00893FCA" w:rsidRDefault="00893FCA"/>
    <w:p w14:paraId="3FF863EE" w14:textId="77777777" w:rsidR="00893FCA" w:rsidRDefault="00893FCA"/>
  </w:footnote>
  <w:footnote w:type="continuationSeparator" w:id="0">
    <w:p w14:paraId="269E13F5" w14:textId="77777777" w:rsidR="00893FCA" w:rsidRDefault="00893FCA" w:rsidP="0068194B">
      <w:r>
        <w:continuationSeparator/>
      </w:r>
    </w:p>
    <w:p w14:paraId="19706D35" w14:textId="77777777" w:rsidR="00893FCA" w:rsidRDefault="00893FCA"/>
    <w:p w14:paraId="091A3D82" w14:textId="77777777" w:rsidR="00893FCA" w:rsidRDefault="00893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A110D"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8240" behindDoc="1" locked="0" layoutInCell="1" allowOverlap="1" wp14:anchorId="5378C238" wp14:editId="5ABFC645">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3D3B024" id="Straight Connector 5" o:spid="_x0000_s1026" alt="Header dividing line" style="position:absolute;z-index:-251658240;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301.8pt;height:190.2pt;visibility:visible;mso-wrap-style:square" o:bullet="t">
        <v:imagedata r:id="rId1" o:title=""/>
      </v:shape>
    </w:pict>
  </w:numPicBullet>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8662C24"/>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76E4713A"/>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6245DF4"/>
    <w:multiLevelType w:val="hybridMultilevel"/>
    <w:tmpl w:val="5A20EA66"/>
    <w:lvl w:ilvl="0" w:tplc="FE1C009A">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911BFC"/>
    <w:multiLevelType w:val="hybridMultilevel"/>
    <w:tmpl w:val="D34A4F36"/>
    <w:lvl w:ilvl="0" w:tplc="2A1CFC6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21A66A3"/>
    <w:multiLevelType w:val="hybridMultilevel"/>
    <w:tmpl w:val="8E860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5C4F0E"/>
    <w:multiLevelType w:val="hybridMultilevel"/>
    <w:tmpl w:val="BCB29090"/>
    <w:lvl w:ilvl="0" w:tplc="6756B6EA">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730153">
    <w:abstractNumId w:val="9"/>
  </w:num>
  <w:num w:numId="2" w16cid:durableId="2013363659">
    <w:abstractNumId w:val="8"/>
  </w:num>
  <w:num w:numId="3" w16cid:durableId="730157895">
    <w:abstractNumId w:val="7"/>
  </w:num>
  <w:num w:numId="4" w16cid:durableId="1469858418">
    <w:abstractNumId w:val="6"/>
  </w:num>
  <w:num w:numId="5" w16cid:durableId="1237665435">
    <w:abstractNumId w:val="10"/>
  </w:num>
  <w:num w:numId="6" w16cid:durableId="1926068870">
    <w:abstractNumId w:val="3"/>
  </w:num>
  <w:num w:numId="7" w16cid:durableId="747654816">
    <w:abstractNumId w:val="13"/>
  </w:num>
  <w:num w:numId="8" w16cid:durableId="380665832">
    <w:abstractNumId w:val="2"/>
  </w:num>
  <w:num w:numId="9" w16cid:durableId="1903439303">
    <w:abstractNumId w:val="14"/>
  </w:num>
  <w:num w:numId="10" w16cid:durableId="407728796">
    <w:abstractNumId w:val="5"/>
  </w:num>
  <w:num w:numId="11" w16cid:durableId="1093624586">
    <w:abstractNumId w:val="4"/>
  </w:num>
  <w:num w:numId="12" w16cid:durableId="1284657722">
    <w:abstractNumId w:val="1"/>
  </w:num>
  <w:num w:numId="13" w16cid:durableId="1212185336">
    <w:abstractNumId w:val="0"/>
  </w:num>
  <w:num w:numId="14" w16cid:durableId="2035499062">
    <w:abstractNumId w:val="15"/>
  </w:num>
  <w:num w:numId="15" w16cid:durableId="1752963037">
    <w:abstractNumId w:val="16"/>
  </w:num>
  <w:num w:numId="16" w16cid:durableId="1250047182">
    <w:abstractNumId w:val="11"/>
  </w:num>
  <w:num w:numId="17" w16cid:durableId="1982762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ttachedTemplate r:id="rId1"/>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D19"/>
    <w:rsid w:val="000001EF"/>
    <w:rsid w:val="00007322"/>
    <w:rsid w:val="00007728"/>
    <w:rsid w:val="00023BA3"/>
    <w:rsid w:val="00024584"/>
    <w:rsid w:val="00024730"/>
    <w:rsid w:val="00026DE7"/>
    <w:rsid w:val="00046C82"/>
    <w:rsid w:val="00054DAE"/>
    <w:rsid w:val="00055E95"/>
    <w:rsid w:val="000644D2"/>
    <w:rsid w:val="0007021F"/>
    <w:rsid w:val="00084942"/>
    <w:rsid w:val="00094DC2"/>
    <w:rsid w:val="000A0DCF"/>
    <w:rsid w:val="000A40DD"/>
    <w:rsid w:val="000A48D3"/>
    <w:rsid w:val="000A68B0"/>
    <w:rsid w:val="000B254A"/>
    <w:rsid w:val="000B2BA5"/>
    <w:rsid w:val="000B3216"/>
    <w:rsid w:val="000B4F7E"/>
    <w:rsid w:val="000C3231"/>
    <w:rsid w:val="000F2F8C"/>
    <w:rsid w:val="000F59B3"/>
    <w:rsid w:val="0010006E"/>
    <w:rsid w:val="001045A8"/>
    <w:rsid w:val="00114A91"/>
    <w:rsid w:val="001237C5"/>
    <w:rsid w:val="001241D5"/>
    <w:rsid w:val="00141C72"/>
    <w:rsid w:val="001427E1"/>
    <w:rsid w:val="00160C3D"/>
    <w:rsid w:val="00163668"/>
    <w:rsid w:val="00167A5A"/>
    <w:rsid w:val="00171566"/>
    <w:rsid w:val="00174676"/>
    <w:rsid w:val="001755A8"/>
    <w:rsid w:val="0017673D"/>
    <w:rsid w:val="0017736C"/>
    <w:rsid w:val="00184014"/>
    <w:rsid w:val="00192008"/>
    <w:rsid w:val="001A198B"/>
    <w:rsid w:val="001A23FC"/>
    <w:rsid w:val="001C0E68"/>
    <w:rsid w:val="001C2AF2"/>
    <w:rsid w:val="001C4B6F"/>
    <w:rsid w:val="001D0BF1"/>
    <w:rsid w:val="001E1484"/>
    <w:rsid w:val="001E3120"/>
    <w:rsid w:val="001E7E0C"/>
    <w:rsid w:val="001F0BB0"/>
    <w:rsid w:val="001F4E6D"/>
    <w:rsid w:val="001F6140"/>
    <w:rsid w:val="002023CD"/>
    <w:rsid w:val="00203573"/>
    <w:rsid w:val="00204BE8"/>
    <w:rsid w:val="0020597D"/>
    <w:rsid w:val="00213B4C"/>
    <w:rsid w:val="00216521"/>
    <w:rsid w:val="002253B0"/>
    <w:rsid w:val="002254FE"/>
    <w:rsid w:val="002266C2"/>
    <w:rsid w:val="00227B9A"/>
    <w:rsid w:val="00236D54"/>
    <w:rsid w:val="00241D8C"/>
    <w:rsid w:val="00241FDB"/>
    <w:rsid w:val="002431D1"/>
    <w:rsid w:val="0024403B"/>
    <w:rsid w:val="0024720C"/>
    <w:rsid w:val="002617AE"/>
    <w:rsid w:val="002638D0"/>
    <w:rsid w:val="002647D3"/>
    <w:rsid w:val="00272CF4"/>
    <w:rsid w:val="00275EAE"/>
    <w:rsid w:val="00282F15"/>
    <w:rsid w:val="00294998"/>
    <w:rsid w:val="00297F18"/>
    <w:rsid w:val="002A1945"/>
    <w:rsid w:val="002B2958"/>
    <w:rsid w:val="002B2B8E"/>
    <w:rsid w:val="002B3FC8"/>
    <w:rsid w:val="002D23C5"/>
    <w:rsid w:val="002D6137"/>
    <w:rsid w:val="002E1FDC"/>
    <w:rsid w:val="002E7E61"/>
    <w:rsid w:val="002F05E5"/>
    <w:rsid w:val="002F254D"/>
    <w:rsid w:val="002F30E4"/>
    <w:rsid w:val="00307140"/>
    <w:rsid w:val="00316DFF"/>
    <w:rsid w:val="00323BF4"/>
    <w:rsid w:val="00325B57"/>
    <w:rsid w:val="00336056"/>
    <w:rsid w:val="0034353A"/>
    <w:rsid w:val="00347CE4"/>
    <w:rsid w:val="003544E1"/>
    <w:rsid w:val="003659B0"/>
    <w:rsid w:val="00366398"/>
    <w:rsid w:val="00366D09"/>
    <w:rsid w:val="0038769D"/>
    <w:rsid w:val="003A0632"/>
    <w:rsid w:val="003A0F5E"/>
    <w:rsid w:val="003A30E5"/>
    <w:rsid w:val="003A6ADF"/>
    <w:rsid w:val="003A7387"/>
    <w:rsid w:val="003B2C51"/>
    <w:rsid w:val="003B5928"/>
    <w:rsid w:val="003C37C2"/>
    <w:rsid w:val="003C74E8"/>
    <w:rsid w:val="003D380F"/>
    <w:rsid w:val="003D7334"/>
    <w:rsid w:val="003E160D"/>
    <w:rsid w:val="003F13DB"/>
    <w:rsid w:val="003F1D5F"/>
    <w:rsid w:val="00405128"/>
    <w:rsid w:val="004066D1"/>
    <w:rsid w:val="00406CFF"/>
    <w:rsid w:val="00410FE0"/>
    <w:rsid w:val="00411CE5"/>
    <w:rsid w:val="004122C2"/>
    <w:rsid w:val="00416614"/>
    <w:rsid w:val="00416B25"/>
    <w:rsid w:val="00420592"/>
    <w:rsid w:val="0042105D"/>
    <w:rsid w:val="004319E0"/>
    <w:rsid w:val="00437E8C"/>
    <w:rsid w:val="00440225"/>
    <w:rsid w:val="00441FAC"/>
    <w:rsid w:val="00460E53"/>
    <w:rsid w:val="004726BC"/>
    <w:rsid w:val="00474105"/>
    <w:rsid w:val="00480E6E"/>
    <w:rsid w:val="00486277"/>
    <w:rsid w:val="00494CF6"/>
    <w:rsid w:val="00495B83"/>
    <w:rsid w:val="00495F8D"/>
    <w:rsid w:val="004A02D4"/>
    <w:rsid w:val="004A188E"/>
    <w:rsid w:val="004A1FAE"/>
    <w:rsid w:val="004A2F73"/>
    <w:rsid w:val="004A32FF"/>
    <w:rsid w:val="004A4488"/>
    <w:rsid w:val="004A50D3"/>
    <w:rsid w:val="004B06EB"/>
    <w:rsid w:val="004B53D6"/>
    <w:rsid w:val="004B6AD0"/>
    <w:rsid w:val="004C2D5D"/>
    <w:rsid w:val="004C33E1"/>
    <w:rsid w:val="004C6043"/>
    <w:rsid w:val="004E01EB"/>
    <w:rsid w:val="004E2794"/>
    <w:rsid w:val="005018DA"/>
    <w:rsid w:val="00510392"/>
    <w:rsid w:val="00513E2A"/>
    <w:rsid w:val="0053127B"/>
    <w:rsid w:val="00560319"/>
    <w:rsid w:val="00566A35"/>
    <w:rsid w:val="0056701E"/>
    <w:rsid w:val="00570617"/>
    <w:rsid w:val="0057154A"/>
    <w:rsid w:val="005740D7"/>
    <w:rsid w:val="00577E13"/>
    <w:rsid w:val="005A04B4"/>
    <w:rsid w:val="005A0F26"/>
    <w:rsid w:val="005A1B10"/>
    <w:rsid w:val="005A424C"/>
    <w:rsid w:val="005A6850"/>
    <w:rsid w:val="005B1B1B"/>
    <w:rsid w:val="005B3BE3"/>
    <w:rsid w:val="005C5932"/>
    <w:rsid w:val="005D3CA7"/>
    <w:rsid w:val="005D4CC1"/>
    <w:rsid w:val="005F4B91"/>
    <w:rsid w:val="005F55D2"/>
    <w:rsid w:val="005F7898"/>
    <w:rsid w:val="0062312F"/>
    <w:rsid w:val="00625F2C"/>
    <w:rsid w:val="006618E9"/>
    <w:rsid w:val="006649EB"/>
    <w:rsid w:val="00665028"/>
    <w:rsid w:val="00676910"/>
    <w:rsid w:val="0068029C"/>
    <w:rsid w:val="0068194B"/>
    <w:rsid w:val="00683CCB"/>
    <w:rsid w:val="00692703"/>
    <w:rsid w:val="00696CB6"/>
    <w:rsid w:val="006A1962"/>
    <w:rsid w:val="006A45FA"/>
    <w:rsid w:val="006A7118"/>
    <w:rsid w:val="006B0B90"/>
    <w:rsid w:val="006B4811"/>
    <w:rsid w:val="006B5527"/>
    <w:rsid w:val="006B5D48"/>
    <w:rsid w:val="006B7D7B"/>
    <w:rsid w:val="006C1A5E"/>
    <w:rsid w:val="006C6A79"/>
    <w:rsid w:val="006D0C35"/>
    <w:rsid w:val="006D3A7B"/>
    <w:rsid w:val="006D6BA5"/>
    <w:rsid w:val="006D794B"/>
    <w:rsid w:val="006E1507"/>
    <w:rsid w:val="006E3C74"/>
    <w:rsid w:val="006E3F2E"/>
    <w:rsid w:val="006E3FC1"/>
    <w:rsid w:val="006F0B9D"/>
    <w:rsid w:val="006F6812"/>
    <w:rsid w:val="00705DEF"/>
    <w:rsid w:val="00712D8B"/>
    <w:rsid w:val="007273B7"/>
    <w:rsid w:val="00733E0A"/>
    <w:rsid w:val="00735BBA"/>
    <w:rsid w:val="00740FBF"/>
    <w:rsid w:val="0074403D"/>
    <w:rsid w:val="00746D44"/>
    <w:rsid w:val="007538A1"/>
    <w:rsid w:val="007538DC"/>
    <w:rsid w:val="00757803"/>
    <w:rsid w:val="007579E2"/>
    <w:rsid w:val="00760969"/>
    <w:rsid w:val="0078262D"/>
    <w:rsid w:val="00787399"/>
    <w:rsid w:val="0079206B"/>
    <w:rsid w:val="00796076"/>
    <w:rsid w:val="007A4BFA"/>
    <w:rsid w:val="007B72AC"/>
    <w:rsid w:val="007C0566"/>
    <w:rsid w:val="007C606B"/>
    <w:rsid w:val="007E052F"/>
    <w:rsid w:val="007E20D1"/>
    <w:rsid w:val="007E6A61"/>
    <w:rsid w:val="007F69EA"/>
    <w:rsid w:val="007F7801"/>
    <w:rsid w:val="00801140"/>
    <w:rsid w:val="00801CA6"/>
    <w:rsid w:val="00803404"/>
    <w:rsid w:val="00811D3C"/>
    <w:rsid w:val="0081411F"/>
    <w:rsid w:val="00817E8B"/>
    <w:rsid w:val="00834955"/>
    <w:rsid w:val="00834D60"/>
    <w:rsid w:val="00840CC8"/>
    <w:rsid w:val="008479B8"/>
    <w:rsid w:val="008522C8"/>
    <w:rsid w:val="00853071"/>
    <w:rsid w:val="00855B59"/>
    <w:rsid w:val="00860461"/>
    <w:rsid w:val="008638D0"/>
    <w:rsid w:val="0086487C"/>
    <w:rsid w:val="008661F1"/>
    <w:rsid w:val="00870B20"/>
    <w:rsid w:val="008829F8"/>
    <w:rsid w:val="00885475"/>
    <w:rsid w:val="00885897"/>
    <w:rsid w:val="0089126A"/>
    <w:rsid w:val="00893FCA"/>
    <w:rsid w:val="008A6538"/>
    <w:rsid w:val="008A7804"/>
    <w:rsid w:val="008C7056"/>
    <w:rsid w:val="008D0D38"/>
    <w:rsid w:val="008D702D"/>
    <w:rsid w:val="008E3703"/>
    <w:rsid w:val="008E3F89"/>
    <w:rsid w:val="008F0B91"/>
    <w:rsid w:val="008F3B14"/>
    <w:rsid w:val="00901899"/>
    <w:rsid w:val="0090344B"/>
    <w:rsid w:val="00905715"/>
    <w:rsid w:val="00905A95"/>
    <w:rsid w:val="0091321E"/>
    <w:rsid w:val="00913946"/>
    <w:rsid w:val="009140D2"/>
    <w:rsid w:val="009253CA"/>
    <w:rsid w:val="0092726B"/>
    <w:rsid w:val="009332E3"/>
    <w:rsid w:val="009361BA"/>
    <w:rsid w:val="00936F99"/>
    <w:rsid w:val="00944F78"/>
    <w:rsid w:val="009510E7"/>
    <w:rsid w:val="00952C89"/>
    <w:rsid w:val="00953183"/>
    <w:rsid w:val="009571D8"/>
    <w:rsid w:val="009609BC"/>
    <w:rsid w:val="009650EA"/>
    <w:rsid w:val="009661E1"/>
    <w:rsid w:val="00967ABF"/>
    <w:rsid w:val="0097790C"/>
    <w:rsid w:val="00982DFF"/>
    <w:rsid w:val="0098506E"/>
    <w:rsid w:val="00986C62"/>
    <w:rsid w:val="00991EC9"/>
    <w:rsid w:val="009A44CE"/>
    <w:rsid w:val="009B62E7"/>
    <w:rsid w:val="009C4DFC"/>
    <w:rsid w:val="009D02DD"/>
    <w:rsid w:val="009D1FEB"/>
    <w:rsid w:val="009D2475"/>
    <w:rsid w:val="009D44F8"/>
    <w:rsid w:val="009E0254"/>
    <w:rsid w:val="009E23C4"/>
    <w:rsid w:val="009E3160"/>
    <w:rsid w:val="009F220C"/>
    <w:rsid w:val="009F3B05"/>
    <w:rsid w:val="009F4931"/>
    <w:rsid w:val="009F6655"/>
    <w:rsid w:val="00A07397"/>
    <w:rsid w:val="00A14534"/>
    <w:rsid w:val="00A16DAA"/>
    <w:rsid w:val="00A24162"/>
    <w:rsid w:val="00A25023"/>
    <w:rsid w:val="00A270EA"/>
    <w:rsid w:val="00A34BA2"/>
    <w:rsid w:val="00A36F27"/>
    <w:rsid w:val="00A41BC6"/>
    <w:rsid w:val="00A42E32"/>
    <w:rsid w:val="00A43468"/>
    <w:rsid w:val="00A45394"/>
    <w:rsid w:val="00A46E63"/>
    <w:rsid w:val="00A51DC5"/>
    <w:rsid w:val="00A527C4"/>
    <w:rsid w:val="00A53DE1"/>
    <w:rsid w:val="00A615E1"/>
    <w:rsid w:val="00A62DDD"/>
    <w:rsid w:val="00A630E2"/>
    <w:rsid w:val="00A755E8"/>
    <w:rsid w:val="00A77446"/>
    <w:rsid w:val="00A83987"/>
    <w:rsid w:val="00A870D1"/>
    <w:rsid w:val="00A87737"/>
    <w:rsid w:val="00A93A5D"/>
    <w:rsid w:val="00A978BE"/>
    <w:rsid w:val="00AB097E"/>
    <w:rsid w:val="00AB32F8"/>
    <w:rsid w:val="00AB60CD"/>
    <w:rsid w:val="00AB610B"/>
    <w:rsid w:val="00AB7F39"/>
    <w:rsid w:val="00AC4E29"/>
    <w:rsid w:val="00AD030B"/>
    <w:rsid w:val="00AD0F18"/>
    <w:rsid w:val="00AD1EC7"/>
    <w:rsid w:val="00AD360E"/>
    <w:rsid w:val="00AD40FB"/>
    <w:rsid w:val="00AD782D"/>
    <w:rsid w:val="00AE7650"/>
    <w:rsid w:val="00B00C9E"/>
    <w:rsid w:val="00B070AE"/>
    <w:rsid w:val="00B07F8F"/>
    <w:rsid w:val="00B10EBE"/>
    <w:rsid w:val="00B13261"/>
    <w:rsid w:val="00B236F1"/>
    <w:rsid w:val="00B24112"/>
    <w:rsid w:val="00B246D7"/>
    <w:rsid w:val="00B30B0F"/>
    <w:rsid w:val="00B45D81"/>
    <w:rsid w:val="00B50F99"/>
    <w:rsid w:val="00B51A09"/>
    <w:rsid w:val="00B51D1B"/>
    <w:rsid w:val="00B525D9"/>
    <w:rsid w:val="00B540F4"/>
    <w:rsid w:val="00B60FD0"/>
    <w:rsid w:val="00B61EFE"/>
    <w:rsid w:val="00B622DF"/>
    <w:rsid w:val="00B6323F"/>
    <w:rsid w:val="00B6332A"/>
    <w:rsid w:val="00B735A0"/>
    <w:rsid w:val="00B81760"/>
    <w:rsid w:val="00B8494C"/>
    <w:rsid w:val="00BA1546"/>
    <w:rsid w:val="00BA66BF"/>
    <w:rsid w:val="00BB4E51"/>
    <w:rsid w:val="00BD431F"/>
    <w:rsid w:val="00BE0E32"/>
    <w:rsid w:val="00BE423E"/>
    <w:rsid w:val="00BF3CB3"/>
    <w:rsid w:val="00BF61AC"/>
    <w:rsid w:val="00C44929"/>
    <w:rsid w:val="00C450B5"/>
    <w:rsid w:val="00C47FA6"/>
    <w:rsid w:val="00C53B5F"/>
    <w:rsid w:val="00C57FC6"/>
    <w:rsid w:val="00C66A7D"/>
    <w:rsid w:val="00C67C6A"/>
    <w:rsid w:val="00C779DA"/>
    <w:rsid w:val="00C814F7"/>
    <w:rsid w:val="00C92628"/>
    <w:rsid w:val="00CA4B4D"/>
    <w:rsid w:val="00CB35C3"/>
    <w:rsid w:val="00CB6C30"/>
    <w:rsid w:val="00CB745E"/>
    <w:rsid w:val="00CC498E"/>
    <w:rsid w:val="00CC5CE9"/>
    <w:rsid w:val="00CD323D"/>
    <w:rsid w:val="00CE4030"/>
    <w:rsid w:val="00CE64B3"/>
    <w:rsid w:val="00CF1A49"/>
    <w:rsid w:val="00D02311"/>
    <w:rsid w:val="00D0630C"/>
    <w:rsid w:val="00D06C31"/>
    <w:rsid w:val="00D137DA"/>
    <w:rsid w:val="00D13F5E"/>
    <w:rsid w:val="00D143F3"/>
    <w:rsid w:val="00D17578"/>
    <w:rsid w:val="00D20A66"/>
    <w:rsid w:val="00D243A9"/>
    <w:rsid w:val="00D305E5"/>
    <w:rsid w:val="00D31938"/>
    <w:rsid w:val="00D37CD3"/>
    <w:rsid w:val="00D45669"/>
    <w:rsid w:val="00D578FB"/>
    <w:rsid w:val="00D66A52"/>
    <w:rsid w:val="00D66EFA"/>
    <w:rsid w:val="00D72A2D"/>
    <w:rsid w:val="00D9521A"/>
    <w:rsid w:val="00D97B44"/>
    <w:rsid w:val="00DA115E"/>
    <w:rsid w:val="00DA3914"/>
    <w:rsid w:val="00DA59AA"/>
    <w:rsid w:val="00DB6915"/>
    <w:rsid w:val="00DB7E1E"/>
    <w:rsid w:val="00DC1B78"/>
    <w:rsid w:val="00DC2159"/>
    <w:rsid w:val="00DC2A2F"/>
    <w:rsid w:val="00DC600B"/>
    <w:rsid w:val="00DD6895"/>
    <w:rsid w:val="00DE0FAA"/>
    <w:rsid w:val="00DE136D"/>
    <w:rsid w:val="00DE3E83"/>
    <w:rsid w:val="00DE6534"/>
    <w:rsid w:val="00DF4D6C"/>
    <w:rsid w:val="00E01923"/>
    <w:rsid w:val="00E033A3"/>
    <w:rsid w:val="00E04040"/>
    <w:rsid w:val="00E05207"/>
    <w:rsid w:val="00E14498"/>
    <w:rsid w:val="00E2397A"/>
    <w:rsid w:val="00E254DB"/>
    <w:rsid w:val="00E300FC"/>
    <w:rsid w:val="00E33059"/>
    <w:rsid w:val="00E331A5"/>
    <w:rsid w:val="00E33B13"/>
    <w:rsid w:val="00E362DB"/>
    <w:rsid w:val="00E41A5C"/>
    <w:rsid w:val="00E5632B"/>
    <w:rsid w:val="00E70240"/>
    <w:rsid w:val="00E71E6B"/>
    <w:rsid w:val="00E81275"/>
    <w:rsid w:val="00E81CC5"/>
    <w:rsid w:val="00E85A87"/>
    <w:rsid w:val="00E85B4A"/>
    <w:rsid w:val="00E9528E"/>
    <w:rsid w:val="00EA17C5"/>
    <w:rsid w:val="00EA5099"/>
    <w:rsid w:val="00EC03C9"/>
    <w:rsid w:val="00EC1351"/>
    <w:rsid w:val="00EC4CBF"/>
    <w:rsid w:val="00EE2CA8"/>
    <w:rsid w:val="00EE37B6"/>
    <w:rsid w:val="00EE78DB"/>
    <w:rsid w:val="00EF17E8"/>
    <w:rsid w:val="00EF51D9"/>
    <w:rsid w:val="00F03CD1"/>
    <w:rsid w:val="00F130DD"/>
    <w:rsid w:val="00F22F77"/>
    <w:rsid w:val="00F24884"/>
    <w:rsid w:val="00F44EB0"/>
    <w:rsid w:val="00F476C4"/>
    <w:rsid w:val="00F47D19"/>
    <w:rsid w:val="00F61DF9"/>
    <w:rsid w:val="00F621F1"/>
    <w:rsid w:val="00F76671"/>
    <w:rsid w:val="00F77159"/>
    <w:rsid w:val="00F81960"/>
    <w:rsid w:val="00F848BE"/>
    <w:rsid w:val="00F8769D"/>
    <w:rsid w:val="00F92AE5"/>
    <w:rsid w:val="00F9350C"/>
    <w:rsid w:val="00F94EB5"/>
    <w:rsid w:val="00F9624D"/>
    <w:rsid w:val="00FA41A7"/>
    <w:rsid w:val="00FB31C1"/>
    <w:rsid w:val="00FB58F2"/>
    <w:rsid w:val="00FC6AEA"/>
    <w:rsid w:val="00FD2C07"/>
    <w:rsid w:val="00FD3D13"/>
    <w:rsid w:val="00FE3065"/>
    <w:rsid w:val="00FE55A2"/>
    <w:rsid w:val="00FF7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DA038"/>
  <w15:chartTrackingRefBased/>
  <w15:docId w15:val="{E6BBFF14-0B26-4945-82B9-5846FB97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customStyle="1" w:styleId="background-details">
    <w:name w:val="background-details"/>
    <w:basedOn w:val="DefaultParagraphFont"/>
    <w:rsid w:val="00F47D19"/>
  </w:style>
  <w:style w:type="character" w:styleId="UnresolvedMention">
    <w:name w:val="Unresolved Mention"/>
    <w:basedOn w:val="DefaultParagraphFont"/>
    <w:uiPriority w:val="99"/>
    <w:semiHidden/>
    <w:unhideWhenUsed/>
    <w:rsid w:val="00F22F77"/>
    <w:rPr>
      <w:color w:val="808080"/>
      <w:shd w:val="clear" w:color="auto" w:fill="E6E6E6"/>
    </w:rPr>
  </w:style>
  <w:style w:type="character" w:customStyle="1" w:styleId="3oh-">
    <w:name w:val="_3oh-"/>
    <w:basedOn w:val="DefaultParagraphFont"/>
    <w:rsid w:val="004A2F73"/>
  </w:style>
  <w:style w:type="character" w:customStyle="1" w:styleId="lt-line-clampline">
    <w:name w:val="lt-line-clamp__line"/>
    <w:basedOn w:val="DefaultParagraphFont"/>
    <w:rsid w:val="00160C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803540">
      <w:bodyDiv w:val="1"/>
      <w:marLeft w:val="0"/>
      <w:marRight w:val="0"/>
      <w:marTop w:val="0"/>
      <w:marBottom w:val="0"/>
      <w:divBdr>
        <w:top w:val="none" w:sz="0" w:space="0" w:color="auto"/>
        <w:left w:val="none" w:sz="0" w:space="0" w:color="auto"/>
        <w:bottom w:val="none" w:sz="0" w:space="0" w:color="auto"/>
        <w:right w:val="none" w:sz="0" w:space="0" w:color="auto"/>
      </w:divBdr>
    </w:div>
    <w:div w:id="52757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zenkhaled8@gmail.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nkedin.com/in/mazen-khaled-abousenna"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Do\AppData\Roaming\Microsoft\Templates\Chronological%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6AC6B4E0BBC489EAED2AC57149E46EC"/>
        <w:category>
          <w:name w:val="General"/>
          <w:gallery w:val="placeholder"/>
        </w:category>
        <w:types>
          <w:type w:val="bbPlcHdr"/>
        </w:types>
        <w:behaviors>
          <w:behavior w:val="content"/>
        </w:behaviors>
        <w:guid w:val="{30D774B8-70F1-41FF-8D90-235525A598E4}"/>
      </w:docPartPr>
      <w:docPartBody>
        <w:p w:rsidR="007A7FEF" w:rsidRDefault="000C1275" w:rsidP="000C1275">
          <w:pPr>
            <w:pStyle w:val="16AC6B4E0BBC489EAED2AC57149E46EC"/>
          </w:pPr>
          <w:r w:rsidRPr="00CF1A49">
            <w:t>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3C5"/>
    <w:rsid w:val="00017FBF"/>
    <w:rsid w:val="00027D19"/>
    <w:rsid w:val="00050908"/>
    <w:rsid w:val="00066AB9"/>
    <w:rsid w:val="000A5250"/>
    <w:rsid w:val="000C1275"/>
    <w:rsid w:val="000E5B01"/>
    <w:rsid w:val="0017736C"/>
    <w:rsid w:val="001B304D"/>
    <w:rsid w:val="002615DD"/>
    <w:rsid w:val="00264BB4"/>
    <w:rsid w:val="00371E79"/>
    <w:rsid w:val="003B73A3"/>
    <w:rsid w:val="00400FFB"/>
    <w:rsid w:val="004113C5"/>
    <w:rsid w:val="00445078"/>
    <w:rsid w:val="004D6F6B"/>
    <w:rsid w:val="004F1B34"/>
    <w:rsid w:val="005056EB"/>
    <w:rsid w:val="005F1BF5"/>
    <w:rsid w:val="00613791"/>
    <w:rsid w:val="00646D2B"/>
    <w:rsid w:val="00695B21"/>
    <w:rsid w:val="006A279C"/>
    <w:rsid w:val="006B3528"/>
    <w:rsid w:val="006C766B"/>
    <w:rsid w:val="006F12AA"/>
    <w:rsid w:val="00725DB5"/>
    <w:rsid w:val="007A7FEF"/>
    <w:rsid w:val="00880D92"/>
    <w:rsid w:val="0090215C"/>
    <w:rsid w:val="009376AA"/>
    <w:rsid w:val="009611CC"/>
    <w:rsid w:val="0097627B"/>
    <w:rsid w:val="009D6103"/>
    <w:rsid w:val="00A50A51"/>
    <w:rsid w:val="00AF7365"/>
    <w:rsid w:val="00B52344"/>
    <w:rsid w:val="00BB47EE"/>
    <w:rsid w:val="00C02E49"/>
    <w:rsid w:val="00C743B5"/>
    <w:rsid w:val="00C82BD7"/>
    <w:rsid w:val="00CC52E1"/>
    <w:rsid w:val="00CF1B3A"/>
    <w:rsid w:val="00D3059C"/>
    <w:rsid w:val="00D4421A"/>
    <w:rsid w:val="00D7275B"/>
    <w:rsid w:val="00DA23AB"/>
    <w:rsid w:val="00DC3D9D"/>
    <w:rsid w:val="00E13622"/>
    <w:rsid w:val="00E258E5"/>
    <w:rsid w:val="00E26E8C"/>
    <w:rsid w:val="00E26F98"/>
    <w:rsid w:val="00E40078"/>
    <w:rsid w:val="00E43FC1"/>
    <w:rsid w:val="00EB2C3E"/>
    <w:rsid w:val="00EC036C"/>
    <w:rsid w:val="00EC1E83"/>
    <w:rsid w:val="00EE4583"/>
    <w:rsid w:val="00F2298E"/>
    <w:rsid w:val="00F30C4E"/>
    <w:rsid w:val="00F35564"/>
    <w:rsid w:val="00F92D7B"/>
    <w:rsid w:val="00FE5991"/>
    <w:rsid w:val="00FE64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16AC6B4E0BBC489EAED2AC57149E46EC">
    <w:name w:val="16AC6B4E0BBC489EAED2AC57149E46EC"/>
    <w:rsid w:val="000C1275"/>
  </w:style>
  <w:style w:type="character" w:styleId="SubtleReference">
    <w:name w:val="Subtle Reference"/>
    <w:basedOn w:val="DefaultParagraphFont"/>
    <w:uiPriority w:val="10"/>
    <w:qFormat/>
    <w:rPr>
      <w:b/>
      <w:caps w:val="0"/>
      <w:smallCaps/>
      <w:color w:val="595959" w:themeColor="text1" w:themeTint="A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CFDB3-51E3-4EAF-856A-A739ED5E1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Chronological Resume (Modern design)</Template>
  <TotalTime>180</TotalTime>
  <Pages>2</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Mohab</dc:creator>
  <cp:keywords/>
  <dc:description/>
  <cp:lastModifiedBy>بيجاد عبدالغفار عبدالهادى محمود</cp:lastModifiedBy>
  <cp:revision>13</cp:revision>
  <cp:lastPrinted>2024-02-28T21:15:00Z</cp:lastPrinted>
  <dcterms:created xsi:type="dcterms:W3CDTF">2023-06-10T09:05:00Z</dcterms:created>
  <dcterms:modified xsi:type="dcterms:W3CDTF">2024-05-24T21:21:00Z</dcterms:modified>
  <cp:category/>
</cp:coreProperties>
</file>